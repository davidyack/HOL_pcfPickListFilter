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77777777" w:rsidR="00602AD2" w:rsidRDefault="00602AD2" w:rsidP="00602AD2">
      <w:pPr>
        <w:ind w:left="-1800"/>
      </w:pPr>
    </w:p>
    <w:p w14:paraId="745F25E7" w14:textId="77777777" w:rsidR="00AB07ED" w:rsidRDefault="00AB07ED" w:rsidP="00602AD2">
      <w:pPr>
        <w:ind w:left="-1800"/>
      </w:pPr>
    </w:p>
    <w:p w14:paraId="745F25E8" w14:textId="77777777" w:rsidR="00AB07ED" w:rsidRDefault="00AB07ED" w:rsidP="00602AD2">
      <w:pPr>
        <w:ind w:left="-1800"/>
      </w:pPr>
    </w:p>
    <w:p w14:paraId="745F25E9" w14:textId="77777777" w:rsidR="00AB07ED" w:rsidRDefault="00AB07ED" w:rsidP="00602AD2">
      <w:pPr>
        <w:ind w:left="-1800"/>
      </w:pPr>
    </w:p>
    <w:p w14:paraId="745F25EA" w14:textId="77777777" w:rsidR="00AB07ED" w:rsidRDefault="00AB07ED" w:rsidP="00602AD2">
      <w:pPr>
        <w:ind w:left="-1800"/>
      </w:pPr>
    </w:p>
    <w:p w14:paraId="745F25EB" w14:textId="77777777" w:rsidR="00AB07ED" w:rsidRDefault="00AB07ED" w:rsidP="00602AD2">
      <w:pPr>
        <w:ind w:left="-1800"/>
      </w:pPr>
    </w:p>
    <w:p w14:paraId="745F25EC" w14:textId="77777777" w:rsidR="00AB07ED" w:rsidRDefault="00AB07ED" w:rsidP="00602AD2">
      <w:pPr>
        <w:ind w:left="-1800"/>
      </w:pPr>
    </w:p>
    <w:p w14:paraId="745F25ED" w14:textId="77777777" w:rsidR="00602AD2" w:rsidRDefault="00602AD2" w:rsidP="00602AD2">
      <w:pPr>
        <w:ind w:left="-1800"/>
      </w:pPr>
    </w:p>
    <w:p w14:paraId="745F25EE" w14:textId="7F42909E" w:rsidR="00035C84" w:rsidRDefault="00E979F1" w:rsidP="00035C84">
      <w:r>
        <w:rPr>
          <w:noProof/>
        </w:rPr>
        <mc:AlternateContent>
          <mc:Choice Requires="wps">
            <w:drawing>
              <wp:anchor distT="0" distB="0" distL="114300" distR="114300" simplePos="0" relativeHeight="251665408" behindDoc="1" locked="0" layoutInCell="1" allowOverlap="1" wp14:anchorId="745F26A6" wp14:editId="7ED2FD0B">
                <wp:simplePos x="0" y="0"/>
                <wp:positionH relativeFrom="column">
                  <wp:align>left</wp:align>
                </wp:positionH>
                <wp:positionV relativeFrom="paragraph">
                  <wp:posOffset>30480</wp:posOffset>
                </wp:positionV>
                <wp:extent cx="7810500" cy="1866900"/>
                <wp:effectExtent l="0" t="1905" r="0" b="0"/>
                <wp:wrapTight wrapText="bothSides">
                  <wp:wrapPolygon edited="0">
                    <wp:start x="-26" y="0"/>
                    <wp:lineTo x="-26" y="21490"/>
                    <wp:lineTo x="21600" y="21490"/>
                    <wp:lineTo x="21600" y="0"/>
                    <wp:lineTo x="-26" y="0"/>
                  </wp:wrapPolygon>
                </wp:wrapTight>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4" w14:textId="4773FC0D" w:rsidR="00C90A31" w:rsidRPr="00602AD2" w:rsidRDefault="00C90A31" w:rsidP="00602AD2">
                            <w:pPr>
                              <w:spacing w:after="0" w:line="240" w:lineRule="auto"/>
                              <w:ind w:left="-115" w:righ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6" id="_x0000_t202" coordsize="21600,21600" o:spt="202" path="m,l,21600r21600,l21600,xe">
                <v:stroke joinstyle="miter"/>
                <v:path gradientshapeok="t" o:connecttype="rect"/>
              </v:shapetype>
              <v:shape id="Text Box 14" o:spid="_x0000_s1026" type="#_x0000_t202" style="position:absolute;left:0;text-align:left;margin-left:0;margin-top:2.4pt;width:615pt;height:147pt;z-index:-25165107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" stroked="f">
                <v:textbox inset="0,0,0,0">
                  <w:txbxContent>
                    <w:p w14:paraId="745F26C4" w14:textId="4773FC0D" w:rsidR="00C90A31" w:rsidRPr="00602AD2" w:rsidRDefault="00C90A31" w:rsidP="00602AD2">
                      <w:pPr>
                        <w:spacing w:after="0" w:line="240" w:lineRule="auto"/>
                        <w:ind w:left="-115" w:right="0"/>
                      </w:pPr>
                    </w:p>
                  </w:txbxContent>
                </v:textbox>
                <w10:wrap type="tight"/>
              </v:shape>
            </w:pict>
          </mc:Fallback>
        </mc:AlternateContent>
      </w:r>
    </w:p>
    <w:p w14:paraId="745F25EF" w14:textId="22EED5B9" w:rsidR="005B410D" w:rsidRPr="009239C9" w:rsidRDefault="00161830" w:rsidP="00B305F5">
      <w:pPr>
        <w:pStyle w:val="StyleCourseTitleBody36ptRight-05"/>
        <w:rPr>
          <w:sz w:val="56"/>
        </w:rPr>
      </w:pPr>
      <w:sdt>
        <w:sdtPr>
          <w:rPr>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Content>
          <w:r w:rsidR="00305CD5">
            <w:rPr>
              <w:sz w:val="56"/>
            </w:rPr>
            <w:t>PowerApps Component Framework</w:t>
          </w:r>
        </w:sdtContent>
      </w:sdt>
    </w:p>
    <w:p w14:paraId="745F25F0" w14:textId="77777777" w:rsidR="005B410D" w:rsidRDefault="005B410D" w:rsidP="00DE345A"/>
    <w:p w14:paraId="745F25F1" w14:textId="196B809E" w:rsidR="00264F04" w:rsidRDefault="00161830" w:rsidP="00264F04">
      <w:pPr>
        <w:pStyle w:val="ModuleTitle"/>
        <w:rPr>
          <w:rFonts w:asciiTheme="minorHAnsi" w:hAnsiTheme="minorHAnsi"/>
          <w:sz w:val="44"/>
          <w:szCs w:val="44"/>
        </w:rPr>
      </w:pPr>
      <w:sdt>
        <w:sdtPr>
          <w:rPr>
            <w:rFonts w:asciiTheme="minorHAnsi" w:hAnsiTheme="minorHAnsi"/>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Content>
          <w:r w:rsidR="00990F1B">
            <w:rPr>
              <w:rFonts w:asciiTheme="minorHAnsi" w:hAnsiTheme="minorHAnsi"/>
              <w:sz w:val="44"/>
              <w:szCs w:val="44"/>
            </w:rPr>
            <w:t>Hands-on 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64384"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C90A31" w:rsidRDefault="00C90A31" w:rsidP="00F4306B">
                            <w:pPr>
                              <w:tabs>
                                <w:tab w:val="right" w:pos="9360"/>
                              </w:tabs>
                              <w:ind w:left="0"/>
                            </w:pPr>
                            <w:r>
                              <w:tab/>
                            </w:r>
                            <w:r>
                              <w:tab/>
                            </w:r>
                          </w:p>
                          <w:p w14:paraId="745F26C6" w14:textId="77777777" w:rsidR="00C90A31" w:rsidRPr="00790D33" w:rsidRDefault="00C90A31" w:rsidP="00F20679">
                            <w:pPr>
                              <w:pStyle w:val="NoteText"/>
                              <w:tabs>
                                <w:tab w:val="right" w:pos="9180"/>
                              </w:tabs>
                              <w:jc w:val="right"/>
                              <w:rPr>
                                <w:sz w:val="16"/>
                                <w:szCs w:val="16"/>
                              </w:rPr>
                            </w:pPr>
                            <w:sdt>
                              <w:sdtPr>
                                <w:rPr>
                                  <w:sz w:val="16"/>
                                  <w:szCs w:val="16"/>
                                </w:rPr>
                                <w:alias w:val="Publish Date"/>
                                <w:tag w:val="Publish Date"/>
                                <w:id w:val="243843259"/>
                              </w:sdtPr>
                              <w:sdtContent>
                                <w:r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45F26A7" id="Text Box 9" o:spid="_x0000_s1027" type="#_x0000_t202" style="position:absolute;margin-left:-3.6pt;margin-top:705.75pt;width:468pt;height:35.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" stroked="f">
                <v:textbox inset="0,0,0,0">
                  <w:txbxContent>
                    <w:p w14:paraId="745F26C5" w14:textId="77777777" w:rsidR="00C90A31" w:rsidRDefault="00C90A31" w:rsidP="00F4306B">
                      <w:pPr>
                        <w:tabs>
                          <w:tab w:val="right" w:pos="9360"/>
                        </w:tabs>
                        <w:ind w:left="0"/>
                      </w:pPr>
                      <w:r>
                        <w:tab/>
                      </w:r>
                      <w:r>
                        <w:tab/>
                      </w:r>
                    </w:p>
                    <w:p w14:paraId="745F26C6" w14:textId="77777777" w:rsidR="00C90A31" w:rsidRPr="00790D33" w:rsidRDefault="00C90A31" w:rsidP="00F20679">
                      <w:pPr>
                        <w:pStyle w:val="NoteText"/>
                        <w:tabs>
                          <w:tab w:val="right" w:pos="9180"/>
                        </w:tabs>
                        <w:jc w:val="right"/>
                        <w:rPr>
                          <w:sz w:val="16"/>
                          <w:szCs w:val="16"/>
                        </w:rPr>
                      </w:pPr>
                      <w:sdt>
                        <w:sdtPr>
                          <w:rPr>
                            <w:sz w:val="16"/>
                            <w:szCs w:val="16"/>
                          </w:rPr>
                          <w:alias w:val="Publish Date"/>
                          <w:tag w:val="Publish Date"/>
                          <w:id w:val="243843259"/>
                        </w:sdtPr>
                        <w:sdtContent>
                          <w:r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6AD4F76A" w14:textId="77777777" w:rsidR="004D416E" w:rsidRDefault="004D416E" w:rsidP="004D416E">
      <w:pPr>
        <w:rPr>
          <w:rFonts w:ascii="Segoe Semibold" w:hAnsi="Segoe Semibold"/>
          <w:sz w:val="36"/>
          <w:szCs w:val="36"/>
        </w:rPr>
      </w:pPr>
    </w:p>
    <w:p w14:paraId="745F25FD" w14:textId="26DA8534" w:rsidR="00C22AEE" w:rsidRPr="004D416E" w:rsidRDefault="00CA6B55" w:rsidP="004D416E">
      <w:pPr>
        <w:rPr>
          <w:rFonts w:ascii="Segoe Semibold" w:hAnsi="Segoe Semibold"/>
          <w:sz w:val="36"/>
          <w:szCs w:val="36"/>
        </w:rPr>
      </w:pPr>
      <w:r w:rsidRPr="00A2263A">
        <w:rPr>
          <w:rFonts w:ascii="Segoe Semibold" w:hAnsi="Segoe Semibold"/>
          <w:sz w:val="36"/>
          <w:szCs w:val="36"/>
        </w:rPr>
        <w:t>Terms of Use</w:t>
      </w:r>
    </w:p>
    <w:p w14:paraId="685B73AC" w14:textId="00185319" w:rsidR="004D416E" w:rsidRDefault="004D416E" w:rsidP="004D416E">
      <w:pPr>
        <w:rPr>
          <w:rFonts w:asciiTheme="minorHAnsi" w:hAnsiTheme="minorHAnsi"/>
          <w:sz w:val="18"/>
          <w:szCs w:val="22"/>
        </w:rPr>
      </w:pPr>
      <w:r w:rsidRPr="004D416E">
        <w:rPr>
          <w:rFonts w:asciiTheme="minorHAnsi" w:hAnsiTheme="minorHAnsi"/>
          <w:sz w:val="18"/>
          <w:szCs w:val="22"/>
        </w:rPr>
        <w:t>© 2019 We Speak You Learn, LLC. All rights reserved. 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We Speak You Learn, LLC.</w:t>
      </w:r>
    </w:p>
    <w:p w14:paraId="68355E06" w14:textId="77777777" w:rsidR="004D416E" w:rsidRDefault="004D416E" w:rsidP="004D416E">
      <w:pPr>
        <w:rPr>
          <w:rFonts w:asciiTheme="minorHAnsi" w:hAnsiTheme="minorHAnsi"/>
          <w:sz w:val="18"/>
          <w:szCs w:val="22"/>
        </w:rPr>
      </w:pPr>
      <w:r w:rsidRPr="004D416E">
        <w:rPr>
          <w:rFonts w:asciiTheme="minorHAnsi" w:hAnsiTheme="minorHAnsi"/>
          <w:sz w:val="18"/>
          <w:szCs w:val="22"/>
        </w:rPr>
        <w:t xml:space="preserve">This document reflects current views and assumptions as of the date of development and is subject to change. Actual and future results and trends may differ materially from any forward-looking statements. We Speak You Learn, LLC. assumes no responsibility for errors or omissions in the materials. </w:t>
      </w:r>
    </w:p>
    <w:p w14:paraId="66EA4F26" w14:textId="7014C779" w:rsidR="004D416E" w:rsidRPr="004D416E" w:rsidRDefault="004D416E" w:rsidP="004D416E">
      <w:pPr>
        <w:rPr>
          <w:rFonts w:asciiTheme="minorHAnsi" w:hAnsiTheme="minorHAnsi"/>
          <w:sz w:val="18"/>
          <w:szCs w:val="22"/>
        </w:rPr>
      </w:pPr>
      <w:r w:rsidRPr="004D416E">
        <w:rPr>
          <w:rFonts w:asciiTheme="minorHAnsi" w:hAnsiTheme="minorHAnsi"/>
          <w:sz w:val="18"/>
          <w:szCs w:val="22"/>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60B" w14:textId="328A6605" w:rsidR="00CA1F7B" w:rsidRPr="00683959" w:rsidRDefault="004D416E" w:rsidP="00C22AEE">
      <w:pPr>
        <w:pStyle w:val="IDText"/>
      </w:pPr>
      <w:r w:rsidRPr="004D416E">
        <w:t xml:space="preserve">This document reflects current views and assumptions as of the date of development and is subject to change. Actual and future results and trends may differ materially from any forward-looking statements. We Speak You Learn, LLC. assumes no responsibility for errors or omissions in the materials. THIS DOCUMENT IS FOR INFORMATIONAL AND TRAINING PURPOSES ONLY AND IS PROVIDED "AS IS" WITHOUT WARRANTY OF ANY KIND, WHETHER EXPRESS OR IMPLIED, INCLUDING BUT NOT LIMITED TO THE IMPLIED WARRANTIES OF MERCHANTABILITY, FITNESS FOR A PARTICULAR PURPOSE, AND NONINFRINGEMENT. </w:t>
      </w:r>
      <w:sdt>
        <w:sdtPr>
          <w:alias w:val="Instructional Design Notes"/>
          <w:tag w:val="ID_Tag "/>
          <w:id w:val="822641"/>
          <w:lock w:val="contentLocked"/>
          <w:placeholder>
            <w:docPart w:val="B34A5317CE034FE2BFD9D1DE8FC992EB"/>
          </w:placeholder>
        </w:sdtPr>
        <w:sdtContent>
          <w:r w:rsidR="00C22AEE" w:rsidRPr="00C22AEE">
            <w:t xml:space="preserve">“About the Authors” is an important item as it establishes the credibility of the text by explaining how much experience the author team has in the field. </w:t>
          </w:r>
          <w:r w:rsidR="00C22AEE">
            <w:t xml:space="preserve">Add as many </w:t>
          </w:r>
          <w:r w:rsidR="00C22AEE" w:rsidRPr="00C22AEE">
            <w:t xml:space="preserve">“About the Authors” </w:t>
          </w:r>
          <w:r w:rsidR="00C22AEE">
            <w:t xml:space="preserve">as needed from the Quick Parts Gallery. Change “Author” to a different title, such as “Subject Matter Expert” if that is more appropriate. </w:t>
          </w:r>
          <w:r w:rsidR="00C22AEE" w:rsidRPr="00C22AEE">
            <w:t>Include SMEs who assisted with the development of the course. Add t</w:t>
          </w:r>
          <w:r w:rsidR="00C22AEE">
            <w:t>his to every Module.</w:t>
          </w:r>
        </w:sdtContent>
      </w:sdt>
    </w:p>
    <w:p w14:paraId="745F260C" w14:textId="77777777" w:rsidR="00487378" w:rsidRPr="0017261A" w:rsidRDefault="00CA1F7B" w:rsidP="00487378">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00487378">
          <w:pPr>
            <w:pStyle w:val="TOCHeading"/>
          </w:pPr>
          <w:r>
            <w:t>Table of Contents</w:t>
          </w:r>
        </w:p>
        <w:p w14:paraId="48157D0A" w14:textId="7B198406" w:rsidR="009352A4"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22046378" w:history="1">
            <w:r w:rsidR="009352A4" w:rsidRPr="00DB6634">
              <w:rPr>
                <w:rStyle w:val="Hyperlink"/>
                <w:noProof/>
              </w:rPr>
              <w:t>Lab Overview</w:t>
            </w:r>
            <w:r w:rsidR="009352A4">
              <w:rPr>
                <w:noProof/>
                <w:webHidden/>
              </w:rPr>
              <w:tab/>
            </w:r>
            <w:r w:rsidR="009352A4">
              <w:rPr>
                <w:noProof/>
                <w:webHidden/>
              </w:rPr>
              <w:fldChar w:fldCharType="begin"/>
            </w:r>
            <w:r w:rsidR="009352A4">
              <w:rPr>
                <w:noProof/>
                <w:webHidden/>
              </w:rPr>
              <w:instrText xml:space="preserve"> PAGEREF _Toc22046378 \h </w:instrText>
            </w:r>
            <w:r w:rsidR="009352A4">
              <w:rPr>
                <w:noProof/>
                <w:webHidden/>
              </w:rPr>
            </w:r>
            <w:r w:rsidR="009352A4">
              <w:rPr>
                <w:noProof/>
                <w:webHidden/>
              </w:rPr>
              <w:fldChar w:fldCharType="separate"/>
            </w:r>
            <w:r w:rsidR="009352A4">
              <w:rPr>
                <w:noProof/>
                <w:webHidden/>
              </w:rPr>
              <w:t>1</w:t>
            </w:r>
            <w:r w:rsidR="009352A4">
              <w:rPr>
                <w:noProof/>
                <w:webHidden/>
              </w:rPr>
              <w:fldChar w:fldCharType="end"/>
            </w:r>
          </w:hyperlink>
        </w:p>
        <w:p w14:paraId="7B6ABBE0" w14:textId="2CDE9655" w:rsidR="009352A4" w:rsidRDefault="00161830">
          <w:pPr>
            <w:pStyle w:val="TOC1"/>
            <w:tabs>
              <w:tab w:val="right" w:leader="dot" w:pos="8990"/>
            </w:tabs>
            <w:rPr>
              <w:rFonts w:asciiTheme="minorHAnsi" w:eastAsiaTheme="minorEastAsia" w:hAnsiTheme="minorHAnsi"/>
              <w:noProof/>
              <w:szCs w:val="22"/>
            </w:rPr>
          </w:pPr>
          <w:hyperlink w:anchor="_Toc22046379" w:history="1">
            <w:r w:rsidR="009352A4" w:rsidRPr="00DB6634">
              <w:rPr>
                <w:rStyle w:val="Hyperlink"/>
                <w:noProof/>
              </w:rPr>
              <w:t>Learning Objectives</w:t>
            </w:r>
            <w:r w:rsidR="009352A4">
              <w:rPr>
                <w:noProof/>
                <w:webHidden/>
              </w:rPr>
              <w:tab/>
            </w:r>
            <w:r w:rsidR="009352A4">
              <w:rPr>
                <w:noProof/>
                <w:webHidden/>
              </w:rPr>
              <w:fldChar w:fldCharType="begin"/>
            </w:r>
            <w:r w:rsidR="009352A4">
              <w:rPr>
                <w:noProof/>
                <w:webHidden/>
              </w:rPr>
              <w:instrText xml:space="preserve"> PAGEREF _Toc22046379 \h </w:instrText>
            </w:r>
            <w:r w:rsidR="009352A4">
              <w:rPr>
                <w:noProof/>
                <w:webHidden/>
              </w:rPr>
            </w:r>
            <w:r w:rsidR="009352A4">
              <w:rPr>
                <w:noProof/>
                <w:webHidden/>
              </w:rPr>
              <w:fldChar w:fldCharType="separate"/>
            </w:r>
            <w:r w:rsidR="009352A4">
              <w:rPr>
                <w:noProof/>
                <w:webHidden/>
              </w:rPr>
              <w:t>2</w:t>
            </w:r>
            <w:r w:rsidR="009352A4">
              <w:rPr>
                <w:noProof/>
                <w:webHidden/>
              </w:rPr>
              <w:fldChar w:fldCharType="end"/>
            </w:r>
          </w:hyperlink>
        </w:p>
        <w:p w14:paraId="48B67902" w14:textId="4EFF7147" w:rsidR="009352A4" w:rsidRDefault="00161830">
          <w:pPr>
            <w:pStyle w:val="TOC1"/>
            <w:tabs>
              <w:tab w:val="right" w:leader="dot" w:pos="8990"/>
            </w:tabs>
            <w:rPr>
              <w:rFonts w:asciiTheme="minorHAnsi" w:eastAsiaTheme="minorEastAsia" w:hAnsiTheme="minorHAnsi"/>
              <w:noProof/>
              <w:szCs w:val="22"/>
            </w:rPr>
          </w:pPr>
          <w:hyperlink w:anchor="_Toc22046380" w:history="1">
            <w:r w:rsidR="009352A4" w:rsidRPr="00DB6634">
              <w:rPr>
                <w:rStyle w:val="Hyperlink"/>
                <w:rFonts w:cstheme="minorHAnsi"/>
                <w:noProof/>
              </w:rPr>
              <w:t>Exercise 1: Create PCF Control</w:t>
            </w:r>
            <w:r w:rsidR="009352A4">
              <w:rPr>
                <w:noProof/>
                <w:webHidden/>
              </w:rPr>
              <w:tab/>
            </w:r>
            <w:r w:rsidR="009352A4">
              <w:rPr>
                <w:noProof/>
                <w:webHidden/>
              </w:rPr>
              <w:fldChar w:fldCharType="begin"/>
            </w:r>
            <w:r w:rsidR="009352A4">
              <w:rPr>
                <w:noProof/>
                <w:webHidden/>
              </w:rPr>
              <w:instrText xml:space="preserve"> PAGEREF _Toc22046380 \h </w:instrText>
            </w:r>
            <w:r w:rsidR="009352A4">
              <w:rPr>
                <w:noProof/>
                <w:webHidden/>
              </w:rPr>
            </w:r>
            <w:r w:rsidR="009352A4">
              <w:rPr>
                <w:noProof/>
                <w:webHidden/>
              </w:rPr>
              <w:fldChar w:fldCharType="separate"/>
            </w:r>
            <w:r w:rsidR="009352A4">
              <w:rPr>
                <w:noProof/>
                <w:webHidden/>
              </w:rPr>
              <w:t>3</w:t>
            </w:r>
            <w:r w:rsidR="009352A4">
              <w:rPr>
                <w:noProof/>
                <w:webHidden/>
              </w:rPr>
              <w:fldChar w:fldCharType="end"/>
            </w:r>
          </w:hyperlink>
        </w:p>
        <w:p w14:paraId="1B4D2CA7" w14:textId="0D1C3A08" w:rsidR="009352A4" w:rsidRDefault="00161830">
          <w:pPr>
            <w:pStyle w:val="TOC3"/>
            <w:tabs>
              <w:tab w:val="right" w:leader="dot" w:pos="8990"/>
            </w:tabs>
            <w:rPr>
              <w:rFonts w:asciiTheme="minorHAnsi" w:eastAsiaTheme="minorEastAsia" w:hAnsiTheme="minorHAnsi"/>
              <w:noProof/>
              <w:sz w:val="22"/>
              <w:szCs w:val="22"/>
            </w:rPr>
          </w:pPr>
          <w:hyperlink w:anchor="_Toc22046381" w:history="1">
            <w:r w:rsidR="009352A4" w:rsidRPr="00DB6634">
              <w:rPr>
                <w:rStyle w:val="Hyperlink"/>
                <w:rFonts w:cstheme="minorHAnsi"/>
                <w:noProof/>
              </w:rPr>
              <w:t>Task 1: Install Microsoft PowerApps CLI and Prerequisites</w:t>
            </w:r>
            <w:r w:rsidR="009352A4">
              <w:rPr>
                <w:noProof/>
                <w:webHidden/>
              </w:rPr>
              <w:tab/>
            </w:r>
            <w:r w:rsidR="009352A4">
              <w:rPr>
                <w:noProof/>
                <w:webHidden/>
              </w:rPr>
              <w:fldChar w:fldCharType="begin"/>
            </w:r>
            <w:r w:rsidR="009352A4">
              <w:rPr>
                <w:noProof/>
                <w:webHidden/>
              </w:rPr>
              <w:instrText xml:space="preserve"> PAGEREF _Toc22046381 \h </w:instrText>
            </w:r>
            <w:r w:rsidR="009352A4">
              <w:rPr>
                <w:noProof/>
                <w:webHidden/>
              </w:rPr>
            </w:r>
            <w:r w:rsidR="009352A4">
              <w:rPr>
                <w:noProof/>
                <w:webHidden/>
              </w:rPr>
              <w:fldChar w:fldCharType="separate"/>
            </w:r>
            <w:r w:rsidR="009352A4">
              <w:rPr>
                <w:noProof/>
                <w:webHidden/>
              </w:rPr>
              <w:t>3</w:t>
            </w:r>
            <w:r w:rsidR="009352A4">
              <w:rPr>
                <w:noProof/>
                <w:webHidden/>
              </w:rPr>
              <w:fldChar w:fldCharType="end"/>
            </w:r>
          </w:hyperlink>
        </w:p>
        <w:p w14:paraId="7AB6BDDC" w14:textId="68FD88F0" w:rsidR="009352A4" w:rsidRDefault="00161830">
          <w:pPr>
            <w:pStyle w:val="TOC3"/>
            <w:tabs>
              <w:tab w:val="right" w:leader="dot" w:pos="8990"/>
            </w:tabs>
            <w:rPr>
              <w:rFonts w:asciiTheme="minorHAnsi" w:eastAsiaTheme="minorEastAsia" w:hAnsiTheme="minorHAnsi"/>
              <w:noProof/>
              <w:sz w:val="22"/>
              <w:szCs w:val="22"/>
            </w:rPr>
          </w:pPr>
          <w:hyperlink w:anchor="_Toc22046382" w:history="1">
            <w:r w:rsidR="009352A4" w:rsidRPr="00DB6634">
              <w:rPr>
                <w:rStyle w:val="Hyperlink"/>
                <w:rFonts w:cstheme="minorHAnsi"/>
                <w:noProof/>
              </w:rPr>
              <w:t>Task 2: Setup Components Project</w:t>
            </w:r>
            <w:r w:rsidR="009352A4">
              <w:rPr>
                <w:noProof/>
                <w:webHidden/>
              </w:rPr>
              <w:tab/>
            </w:r>
            <w:r w:rsidR="009352A4">
              <w:rPr>
                <w:noProof/>
                <w:webHidden/>
              </w:rPr>
              <w:fldChar w:fldCharType="begin"/>
            </w:r>
            <w:r w:rsidR="009352A4">
              <w:rPr>
                <w:noProof/>
                <w:webHidden/>
              </w:rPr>
              <w:instrText xml:space="preserve"> PAGEREF _Toc22046382 \h </w:instrText>
            </w:r>
            <w:r w:rsidR="009352A4">
              <w:rPr>
                <w:noProof/>
                <w:webHidden/>
              </w:rPr>
            </w:r>
            <w:r w:rsidR="009352A4">
              <w:rPr>
                <w:noProof/>
                <w:webHidden/>
              </w:rPr>
              <w:fldChar w:fldCharType="separate"/>
            </w:r>
            <w:r w:rsidR="009352A4">
              <w:rPr>
                <w:noProof/>
                <w:webHidden/>
              </w:rPr>
              <w:t>3</w:t>
            </w:r>
            <w:r w:rsidR="009352A4">
              <w:rPr>
                <w:noProof/>
                <w:webHidden/>
              </w:rPr>
              <w:fldChar w:fldCharType="end"/>
            </w:r>
          </w:hyperlink>
        </w:p>
        <w:p w14:paraId="4F9E8DCB" w14:textId="6BD0F171" w:rsidR="009352A4" w:rsidRDefault="00161830">
          <w:pPr>
            <w:pStyle w:val="TOC3"/>
            <w:tabs>
              <w:tab w:val="right" w:leader="dot" w:pos="8990"/>
            </w:tabs>
            <w:rPr>
              <w:rFonts w:asciiTheme="minorHAnsi" w:eastAsiaTheme="minorEastAsia" w:hAnsiTheme="minorHAnsi"/>
              <w:noProof/>
              <w:sz w:val="22"/>
              <w:szCs w:val="22"/>
            </w:rPr>
          </w:pPr>
          <w:hyperlink w:anchor="_Toc22046383" w:history="1">
            <w:r w:rsidR="009352A4" w:rsidRPr="00DB6634">
              <w:rPr>
                <w:rStyle w:val="Hyperlink"/>
                <w:rFonts w:cstheme="minorHAnsi"/>
                <w:noProof/>
              </w:rPr>
              <w:t>Task 3: Open the CLI in VS Code and Run</w:t>
            </w:r>
            <w:r w:rsidR="009352A4">
              <w:rPr>
                <w:noProof/>
                <w:webHidden/>
              </w:rPr>
              <w:tab/>
            </w:r>
            <w:r w:rsidR="009352A4">
              <w:rPr>
                <w:noProof/>
                <w:webHidden/>
              </w:rPr>
              <w:fldChar w:fldCharType="begin"/>
            </w:r>
            <w:r w:rsidR="009352A4">
              <w:rPr>
                <w:noProof/>
                <w:webHidden/>
              </w:rPr>
              <w:instrText xml:space="preserve"> PAGEREF _Toc22046383 \h </w:instrText>
            </w:r>
            <w:r w:rsidR="009352A4">
              <w:rPr>
                <w:noProof/>
                <w:webHidden/>
              </w:rPr>
            </w:r>
            <w:r w:rsidR="009352A4">
              <w:rPr>
                <w:noProof/>
                <w:webHidden/>
              </w:rPr>
              <w:fldChar w:fldCharType="separate"/>
            </w:r>
            <w:r w:rsidR="009352A4">
              <w:rPr>
                <w:noProof/>
                <w:webHidden/>
              </w:rPr>
              <w:t>11</w:t>
            </w:r>
            <w:r w:rsidR="009352A4">
              <w:rPr>
                <w:noProof/>
                <w:webHidden/>
              </w:rPr>
              <w:fldChar w:fldCharType="end"/>
            </w:r>
          </w:hyperlink>
        </w:p>
        <w:p w14:paraId="10B27BBE" w14:textId="6C6CACDE" w:rsidR="009352A4" w:rsidRDefault="00161830">
          <w:pPr>
            <w:pStyle w:val="TOC3"/>
            <w:tabs>
              <w:tab w:val="right" w:leader="dot" w:pos="8990"/>
            </w:tabs>
            <w:rPr>
              <w:rFonts w:asciiTheme="minorHAnsi" w:eastAsiaTheme="minorEastAsia" w:hAnsiTheme="minorHAnsi"/>
              <w:noProof/>
              <w:sz w:val="22"/>
              <w:szCs w:val="22"/>
            </w:rPr>
          </w:pPr>
          <w:hyperlink w:anchor="_Toc22046384" w:history="1">
            <w:r w:rsidR="009352A4" w:rsidRPr="00DB6634">
              <w:rPr>
                <w:rStyle w:val="Hyperlink"/>
                <w:rFonts w:cstheme="minorHAnsi"/>
                <w:noProof/>
              </w:rPr>
              <w:t>Task 4: Deploy</w:t>
            </w:r>
            <w:r w:rsidR="009352A4">
              <w:rPr>
                <w:noProof/>
                <w:webHidden/>
              </w:rPr>
              <w:tab/>
            </w:r>
            <w:r w:rsidR="009352A4">
              <w:rPr>
                <w:noProof/>
                <w:webHidden/>
              </w:rPr>
              <w:fldChar w:fldCharType="begin"/>
            </w:r>
            <w:r w:rsidR="009352A4">
              <w:rPr>
                <w:noProof/>
                <w:webHidden/>
              </w:rPr>
              <w:instrText xml:space="preserve"> PAGEREF _Toc22046384 \h </w:instrText>
            </w:r>
            <w:r w:rsidR="009352A4">
              <w:rPr>
                <w:noProof/>
                <w:webHidden/>
              </w:rPr>
            </w:r>
            <w:r w:rsidR="009352A4">
              <w:rPr>
                <w:noProof/>
                <w:webHidden/>
              </w:rPr>
              <w:fldChar w:fldCharType="separate"/>
            </w:r>
            <w:r w:rsidR="009352A4">
              <w:rPr>
                <w:noProof/>
                <w:webHidden/>
              </w:rPr>
              <w:t>13</w:t>
            </w:r>
            <w:r w:rsidR="009352A4">
              <w:rPr>
                <w:noProof/>
                <w:webHidden/>
              </w:rPr>
              <w:fldChar w:fldCharType="end"/>
            </w:r>
          </w:hyperlink>
        </w:p>
        <w:p w14:paraId="2A41D714" w14:textId="62319605" w:rsidR="009352A4" w:rsidRDefault="00161830">
          <w:pPr>
            <w:pStyle w:val="TOC3"/>
            <w:tabs>
              <w:tab w:val="right" w:leader="dot" w:pos="8990"/>
            </w:tabs>
            <w:rPr>
              <w:rFonts w:asciiTheme="minorHAnsi" w:eastAsiaTheme="minorEastAsia" w:hAnsiTheme="minorHAnsi"/>
              <w:noProof/>
              <w:sz w:val="22"/>
              <w:szCs w:val="22"/>
            </w:rPr>
          </w:pPr>
          <w:hyperlink w:anchor="_Toc22046385" w:history="1">
            <w:r w:rsidR="009352A4" w:rsidRPr="00DB6634">
              <w:rPr>
                <w:rStyle w:val="Hyperlink"/>
                <w:rFonts w:cstheme="minorHAnsi"/>
                <w:noProof/>
              </w:rPr>
              <w:t>Task 5: Use the PCF Control</w:t>
            </w:r>
            <w:r w:rsidR="009352A4">
              <w:rPr>
                <w:noProof/>
                <w:webHidden/>
              </w:rPr>
              <w:tab/>
            </w:r>
            <w:r w:rsidR="009352A4">
              <w:rPr>
                <w:noProof/>
                <w:webHidden/>
              </w:rPr>
              <w:fldChar w:fldCharType="begin"/>
            </w:r>
            <w:r w:rsidR="009352A4">
              <w:rPr>
                <w:noProof/>
                <w:webHidden/>
              </w:rPr>
              <w:instrText xml:space="preserve"> PAGEREF _Toc22046385 \h </w:instrText>
            </w:r>
            <w:r w:rsidR="009352A4">
              <w:rPr>
                <w:noProof/>
                <w:webHidden/>
              </w:rPr>
            </w:r>
            <w:r w:rsidR="009352A4">
              <w:rPr>
                <w:noProof/>
                <w:webHidden/>
              </w:rPr>
              <w:fldChar w:fldCharType="separate"/>
            </w:r>
            <w:r w:rsidR="009352A4">
              <w:rPr>
                <w:noProof/>
                <w:webHidden/>
              </w:rPr>
              <w:t>15</w:t>
            </w:r>
            <w:r w:rsidR="009352A4">
              <w:rPr>
                <w:noProof/>
                <w:webHidden/>
              </w:rPr>
              <w:fldChar w:fldCharType="end"/>
            </w:r>
          </w:hyperlink>
        </w:p>
        <w:p w14:paraId="745F2613" w14:textId="696AFA69"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800" w:header="720" w:footer="576" w:gutter="0"/>
          <w:cols w:space="720"/>
          <w:docGrid w:linePitch="360"/>
        </w:sectPr>
      </w:pPr>
    </w:p>
    <w:p w14:paraId="745F2640" w14:textId="34F85F43" w:rsidR="00AF02A9" w:rsidRDefault="00AF02A9" w:rsidP="00B8375D">
      <w:pPr>
        <w:pStyle w:val="Heading2"/>
      </w:pPr>
      <w:bookmarkStart w:id="0" w:name="_Toc237080858"/>
      <w:bookmarkStart w:id="1" w:name="_Toc22046378"/>
      <w:bookmarkStart w:id="2" w:name="H3r10"/>
      <w:r>
        <w:lastRenderedPageBreak/>
        <w:t>Lab Overview</w:t>
      </w:r>
      <w:bookmarkEnd w:id="0"/>
      <w:bookmarkEnd w:id="1"/>
    </w:p>
    <w:p w14:paraId="376B51C0" w14:textId="50815074" w:rsidR="0007403D" w:rsidRDefault="0007403D" w:rsidP="0007403D">
      <w:r>
        <w:t xml:space="preserve">In this </w:t>
      </w:r>
      <w:r w:rsidR="00B8375D">
        <w:t>hands-on</w:t>
      </w:r>
      <w:r>
        <w:t xml:space="preserve"> lab you will be implementing a PowerApps Component Framework component to filter values on an option set.  </w:t>
      </w:r>
    </w:p>
    <w:sdt>
      <w:sdtPr>
        <w:alias w:val="Instructional Design Notes"/>
        <w:tag w:val="ID_Tag"/>
        <w:id w:val="264098822"/>
      </w:sdtPr>
      <w:sdtContent>
        <w:p w14:paraId="745F2641" w14:textId="77777777" w:rsidR="00AF02A9" w:rsidRDefault="00AF02A9" w:rsidP="00005EFA">
          <w:pPr>
            <w:pStyle w:val="IDText"/>
          </w:pPr>
          <w:r w:rsidRPr="007964C2">
            <w:t xml:space="preserve">Several paragraphs – or longer – describing an overview of the </w:t>
          </w:r>
          <w:r>
            <w:t>lab</w:t>
          </w:r>
          <w:r w:rsidRPr="007964C2">
            <w:t xml:space="preserve"> including a description of </w:t>
          </w:r>
          <w:r>
            <w:t>the lab and why certain topics are covered. This is also called the ‘LAB ABSTRACT’ that will be used for hand-off to conferences as part of the content hand-off process</w:t>
          </w:r>
        </w:p>
      </w:sdtContent>
    </w:sdt>
    <w:p w14:paraId="67035746" w14:textId="3AF43822" w:rsidR="00941AA6" w:rsidRDefault="00941AA6" w:rsidP="00941AA6">
      <w:pPr>
        <w:ind w:left="0"/>
        <w:rPr>
          <w:b/>
        </w:rPr>
      </w:pPr>
    </w:p>
    <w:p w14:paraId="628DCEB1" w14:textId="77777777" w:rsidR="00941AA6" w:rsidRPr="00B8375D" w:rsidRDefault="00941AA6" w:rsidP="00B8375D">
      <w:pPr>
        <w:pStyle w:val="Heading2"/>
      </w:pPr>
      <w:bookmarkStart w:id="3" w:name="_Toc22046379"/>
      <w:r w:rsidRPr="00B8375D">
        <w:lastRenderedPageBreak/>
        <w:t>Learning Objectives</w:t>
      </w:r>
      <w:bookmarkEnd w:id="3"/>
    </w:p>
    <w:p w14:paraId="0B9DF5C6" w14:textId="07951E3D" w:rsidR="00941AA6" w:rsidRDefault="00B8375D" w:rsidP="005C57AD">
      <w:pPr>
        <w:numPr>
          <w:ilvl w:val="0"/>
          <w:numId w:val="4"/>
        </w:numPr>
        <w:spacing w:before="100" w:beforeAutospacing="1" w:after="100" w:afterAutospacing="1" w:line="240" w:lineRule="auto"/>
        <w:ind w:right="0"/>
      </w:pPr>
      <w:r>
        <w:t>Initialization of a PCF component using the CLI</w:t>
      </w:r>
    </w:p>
    <w:p w14:paraId="7EB5BE15" w14:textId="359E1520" w:rsidR="00B8375D" w:rsidRDefault="00B8375D" w:rsidP="005C57AD">
      <w:pPr>
        <w:numPr>
          <w:ilvl w:val="0"/>
          <w:numId w:val="4"/>
        </w:numPr>
        <w:spacing w:before="100" w:beforeAutospacing="1" w:after="100" w:afterAutospacing="1" w:line="240" w:lineRule="auto"/>
        <w:ind w:right="0"/>
      </w:pPr>
      <w:r>
        <w:t>How to implement the component logic</w:t>
      </w:r>
    </w:p>
    <w:p w14:paraId="0C9D3E13" w14:textId="1A7C9108" w:rsidR="00B8375D" w:rsidRDefault="00B8375D" w:rsidP="005C57AD">
      <w:pPr>
        <w:numPr>
          <w:ilvl w:val="0"/>
          <w:numId w:val="4"/>
        </w:numPr>
        <w:spacing w:before="100" w:beforeAutospacing="1" w:after="100" w:afterAutospacing="1" w:line="240" w:lineRule="auto"/>
        <w:ind w:right="0"/>
      </w:pPr>
      <w:r>
        <w:t>How to use a framework like React and Office UI Fabric with PCF</w:t>
      </w:r>
    </w:p>
    <w:p w14:paraId="37D48E1A" w14:textId="3A8401EC" w:rsidR="00B8375D" w:rsidRDefault="00B8375D" w:rsidP="005C57AD">
      <w:pPr>
        <w:numPr>
          <w:ilvl w:val="0"/>
          <w:numId w:val="4"/>
        </w:numPr>
        <w:spacing w:before="100" w:beforeAutospacing="1" w:after="100" w:afterAutospacing="1" w:line="240" w:lineRule="auto"/>
        <w:ind w:right="0"/>
      </w:pPr>
      <w:r>
        <w:t>How to start the PCF test harness</w:t>
      </w:r>
    </w:p>
    <w:p w14:paraId="754A9DA3" w14:textId="79C27894" w:rsidR="00B8375D" w:rsidRDefault="00B8375D" w:rsidP="005C57AD">
      <w:pPr>
        <w:numPr>
          <w:ilvl w:val="0"/>
          <w:numId w:val="4"/>
        </w:numPr>
        <w:spacing w:before="100" w:beforeAutospacing="1" w:after="100" w:afterAutospacing="1" w:line="240" w:lineRule="auto"/>
        <w:ind w:right="0"/>
      </w:pPr>
      <w:r>
        <w:t>How to use the CLI to push the component to a CDS Environment</w:t>
      </w:r>
    </w:p>
    <w:p w14:paraId="3498ABC8" w14:textId="70164E2A" w:rsidR="00B8375D" w:rsidRDefault="00B8375D" w:rsidP="005C57AD">
      <w:pPr>
        <w:numPr>
          <w:ilvl w:val="0"/>
          <w:numId w:val="4"/>
        </w:numPr>
        <w:spacing w:before="100" w:beforeAutospacing="1" w:after="100" w:afterAutospacing="1" w:line="240" w:lineRule="auto"/>
        <w:ind w:right="0"/>
      </w:pPr>
      <w:r>
        <w:t>How to configure a model-driven form to use the PCF component</w:t>
      </w:r>
    </w:p>
    <w:p w14:paraId="22C1921A" w14:textId="77777777" w:rsidR="00B8375D" w:rsidRPr="00941AA6" w:rsidRDefault="00B8375D" w:rsidP="00B8375D">
      <w:pPr>
        <w:spacing w:before="100" w:beforeAutospacing="1" w:after="100" w:afterAutospacing="1" w:line="240" w:lineRule="auto"/>
        <w:ind w:left="720" w:right="0"/>
      </w:pPr>
    </w:p>
    <w:p w14:paraId="461A4AA4" w14:textId="77777777" w:rsidR="00941AA6" w:rsidRDefault="00941AA6" w:rsidP="00941AA6">
      <w:pPr>
        <w:ind w:left="0"/>
        <w:rPr>
          <w:b/>
        </w:rPr>
      </w:pPr>
    </w:p>
    <w:p w14:paraId="4BDD5E6D" w14:textId="49902C1F" w:rsidR="0050452B" w:rsidRPr="008A2A0B" w:rsidRDefault="0050452B" w:rsidP="0050452B">
      <w:pPr>
        <w:pStyle w:val="Heading1"/>
        <w:rPr>
          <w:rFonts w:asciiTheme="minorHAnsi" w:hAnsiTheme="minorHAnsi" w:cstheme="minorHAnsi"/>
          <w:b w:val="0"/>
        </w:rPr>
      </w:pPr>
      <w:bookmarkStart w:id="4" w:name="_Toc495931537"/>
      <w:bookmarkStart w:id="5" w:name="_Toc512429248"/>
      <w:bookmarkStart w:id="6" w:name="_Toc22046380"/>
      <w:r w:rsidRPr="008A2A0B">
        <w:rPr>
          <w:rFonts w:asciiTheme="minorHAnsi" w:hAnsiTheme="minorHAnsi" w:cstheme="minorHAnsi"/>
        </w:rPr>
        <w:lastRenderedPageBreak/>
        <w:t xml:space="preserve">Exercise </w:t>
      </w:r>
      <w:r w:rsidR="00D024D6">
        <w:rPr>
          <w:rFonts w:asciiTheme="minorHAnsi" w:hAnsiTheme="minorHAnsi" w:cstheme="minorHAnsi"/>
          <w:noProof/>
        </w:rPr>
        <w:fldChar w:fldCharType="begin"/>
      </w:r>
      <w:r w:rsidR="00D024D6">
        <w:rPr>
          <w:rFonts w:asciiTheme="minorHAnsi" w:hAnsiTheme="minorHAnsi" w:cstheme="minorHAnsi"/>
          <w:noProof/>
        </w:rPr>
        <w:instrText xml:space="preserve"> SEQ exercise \s \* MERGEFORMAT </w:instrText>
      </w:r>
      <w:r w:rsidR="00D024D6">
        <w:rPr>
          <w:rFonts w:asciiTheme="minorHAnsi" w:hAnsiTheme="minorHAnsi" w:cstheme="minorHAnsi"/>
          <w:noProof/>
        </w:rPr>
        <w:fldChar w:fldCharType="separate"/>
      </w:r>
      <w:r w:rsidRPr="008A2A0B">
        <w:rPr>
          <w:rFonts w:asciiTheme="minorHAnsi" w:hAnsiTheme="minorHAnsi" w:cstheme="minorHAnsi"/>
          <w:noProof/>
        </w:rPr>
        <w:t>1</w:t>
      </w:r>
      <w:r w:rsidR="00D024D6">
        <w:rPr>
          <w:rFonts w:asciiTheme="minorHAnsi" w:hAnsiTheme="minorHAnsi" w:cstheme="minorHAnsi"/>
          <w:noProof/>
        </w:rPr>
        <w:fldChar w:fldCharType="end"/>
      </w:r>
      <w:r w:rsidR="00AF019B">
        <w:rPr>
          <w:rFonts w:asciiTheme="minorHAnsi" w:hAnsiTheme="minorHAnsi" w:cstheme="minorHAnsi"/>
        </w:rPr>
        <w:t xml:space="preserve">: </w:t>
      </w:r>
      <w:bookmarkEnd w:id="4"/>
      <w:bookmarkEnd w:id="5"/>
      <w:r w:rsidR="00D563C0">
        <w:rPr>
          <w:rFonts w:asciiTheme="minorHAnsi" w:hAnsiTheme="minorHAnsi" w:cstheme="minorHAnsi"/>
        </w:rPr>
        <w:t xml:space="preserve">Create </w:t>
      </w:r>
      <w:r w:rsidR="004D416E">
        <w:rPr>
          <w:rFonts w:asciiTheme="minorHAnsi" w:hAnsiTheme="minorHAnsi" w:cstheme="minorHAnsi"/>
        </w:rPr>
        <w:t>a PowerApps Component</w:t>
      </w:r>
      <w:bookmarkEnd w:id="6"/>
    </w:p>
    <w:p w14:paraId="6D843D39" w14:textId="3BCEDA30" w:rsidR="0050452B" w:rsidRDefault="0050452B" w:rsidP="0050452B">
      <w:pPr>
        <w:pStyle w:val="Heading3"/>
        <w:rPr>
          <w:rFonts w:asciiTheme="minorHAnsi" w:hAnsiTheme="minorHAnsi" w:cstheme="minorHAnsi"/>
          <w:color w:val="000000" w:themeColor="text1"/>
        </w:rPr>
      </w:pPr>
      <w:bookmarkStart w:id="7" w:name="_Toc494738113"/>
      <w:bookmarkStart w:id="8" w:name="_Toc495931538"/>
      <w:bookmarkStart w:id="9" w:name="_Toc512429249"/>
      <w:bookmarkStart w:id="10" w:name="_Toc22046381"/>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1</w:t>
      </w:r>
      <w:r w:rsidRPr="008A2A0B">
        <w:rPr>
          <w:rFonts w:asciiTheme="minorHAnsi" w:hAnsiTheme="minorHAnsi" w:cstheme="minorHAnsi"/>
          <w:color w:val="000000" w:themeColor="text1"/>
        </w:rPr>
        <w:t xml:space="preserve">: </w:t>
      </w:r>
      <w:bookmarkEnd w:id="7"/>
      <w:bookmarkEnd w:id="8"/>
      <w:bookmarkEnd w:id="9"/>
      <w:r w:rsidR="00D563C0">
        <w:rPr>
          <w:rFonts w:asciiTheme="minorHAnsi" w:hAnsiTheme="minorHAnsi" w:cstheme="minorHAnsi"/>
          <w:color w:val="000000" w:themeColor="text1"/>
        </w:rPr>
        <w:t>Install Microsoft PowerApps CLI and Prerequisites</w:t>
      </w:r>
      <w:bookmarkEnd w:id="10"/>
    </w:p>
    <w:p w14:paraId="099528E6" w14:textId="2C7D847D" w:rsidR="004D416E" w:rsidRPr="004D416E" w:rsidRDefault="004D416E" w:rsidP="004D416E">
      <w:pPr>
        <w:rPr>
          <w:color w:val="C0504D" w:themeColor="accent2"/>
        </w:rPr>
      </w:pPr>
      <w:r w:rsidRPr="004D416E">
        <w:rPr>
          <w:color w:val="C0504D" w:themeColor="accent2"/>
        </w:rPr>
        <w:t>Note: If you already have installed the PowerApps CLI, please issue a pac install latest command and skip to Task 2</w:t>
      </w:r>
    </w:p>
    <w:p w14:paraId="2FC802F0" w14:textId="5A97E5DB" w:rsidR="00D563C0" w:rsidRDefault="00F3054E" w:rsidP="005C57AD">
      <w:pPr>
        <w:pStyle w:val="ListParagraph"/>
        <w:numPr>
          <w:ilvl w:val="0"/>
          <w:numId w:val="3"/>
        </w:numPr>
        <w:spacing w:after="160" w:line="259" w:lineRule="auto"/>
        <w:ind w:right="0"/>
      </w:pPr>
      <w:r>
        <w:t xml:space="preserve">Navigate to </w:t>
      </w:r>
      <w:hyperlink r:id="rId18" w:history="1">
        <w:r w:rsidR="00F30A78" w:rsidRPr="00E276D1">
          <w:rPr>
            <w:rStyle w:val="Hyperlink"/>
          </w:rPr>
          <w:t>https://docs.microsoft.com/en-us/powerapps/developer/component-framework/get-powerapps-cli</w:t>
        </w:r>
      </w:hyperlink>
      <w:r w:rsidR="00F30A78">
        <w:t xml:space="preserve"> </w:t>
      </w:r>
      <w:r w:rsidR="00D563C0">
        <w:t xml:space="preserve">and </w:t>
      </w:r>
      <w:r w:rsidR="00F30A78">
        <w:t>follow the instructions</w:t>
      </w:r>
      <w:r w:rsidR="00D563C0">
        <w:t>.</w:t>
      </w:r>
      <w:r w:rsidR="00F30A78">
        <w:t xml:space="preserve">  This lab is documented using Visual Studio Code for the editor</w:t>
      </w:r>
    </w:p>
    <w:p w14:paraId="2F84B54B" w14:textId="3D5AA7EC" w:rsidR="00167296" w:rsidRDefault="00167296" w:rsidP="00167296">
      <w:pPr>
        <w:spacing w:after="160" w:line="259" w:lineRule="auto"/>
        <w:ind w:left="0" w:right="0"/>
      </w:pPr>
    </w:p>
    <w:p w14:paraId="1E4C1877" w14:textId="267AAC5F" w:rsidR="00167296" w:rsidRPr="008A2A0B" w:rsidRDefault="00167296" w:rsidP="00167296">
      <w:pPr>
        <w:pStyle w:val="Heading3"/>
        <w:rPr>
          <w:rFonts w:asciiTheme="minorHAnsi" w:hAnsiTheme="minorHAnsi" w:cstheme="minorHAnsi"/>
          <w:b w:val="0"/>
          <w:color w:val="000000" w:themeColor="text1"/>
        </w:rPr>
      </w:pPr>
      <w:bookmarkStart w:id="11" w:name="_Toc22046382"/>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2</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Setup Components Project</w:t>
      </w:r>
      <w:bookmarkEnd w:id="11"/>
    </w:p>
    <w:p w14:paraId="68534487" w14:textId="28B6EBFA" w:rsidR="00167296" w:rsidRDefault="00167296" w:rsidP="005C57AD">
      <w:pPr>
        <w:pStyle w:val="ListParagraph"/>
        <w:numPr>
          <w:ilvl w:val="0"/>
          <w:numId w:val="5"/>
        </w:numPr>
        <w:spacing w:after="160" w:line="259" w:lineRule="auto"/>
        <w:ind w:right="0"/>
      </w:pPr>
      <w:r>
        <w:t xml:space="preserve">Start </w:t>
      </w:r>
      <w:r w:rsidRPr="00167296">
        <w:rPr>
          <w:b/>
          <w:bCs/>
        </w:rPr>
        <w:t>Developer Command Prompt</w:t>
      </w:r>
      <w:r>
        <w:t>.</w:t>
      </w:r>
    </w:p>
    <w:p w14:paraId="0C87A6D2" w14:textId="156ABD5B" w:rsidR="00167296" w:rsidRDefault="00167296" w:rsidP="00167296">
      <w:pPr>
        <w:spacing w:after="160" w:line="259" w:lineRule="auto"/>
        <w:ind w:left="360" w:right="0"/>
      </w:pPr>
      <w:r>
        <w:rPr>
          <w:noProof/>
        </w:rPr>
        <w:drawing>
          <wp:inline distT="0" distB="0" distL="0" distR="0" wp14:anchorId="3AEEF8A4" wp14:editId="2CC312CB">
            <wp:extent cx="1766414" cy="892266"/>
            <wp:effectExtent l="19050" t="19050" r="247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7999" cy="908220"/>
                    </a:xfrm>
                    <a:prstGeom prst="rect">
                      <a:avLst/>
                    </a:prstGeom>
                    <a:ln w="12700">
                      <a:solidFill>
                        <a:schemeClr val="tx1"/>
                      </a:solidFill>
                    </a:ln>
                  </pic:spPr>
                </pic:pic>
              </a:graphicData>
            </a:graphic>
          </wp:inline>
        </w:drawing>
      </w:r>
    </w:p>
    <w:p w14:paraId="0C8D0859" w14:textId="60C25F1E" w:rsidR="00167296" w:rsidRDefault="00167296" w:rsidP="005C57AD">
      <w:pPr>
        <w:pStyle w:val="ListParagraph"/>
        <w:numPr>
          <w:ilvl w:val="0"/>
          <w:numId w:val="5"/>
        </w:numPr>
        <w:spacing w:after="160" w:line="259" w:lineRule="auto"/>
        <w:ind w:right="0"/>
      </w:pPr>
      <w:r>
        <w:t xml:space="preserve">Run the command shown below to change directory. Replace </w:t>
      </w:r>
      <w:r w:rsidRPr="00DE683F">
        <w:rPr>
          <w:b/>
        </w:rPr>
        <w:t>[Computer User</w:t>
      </w:r>
      <w:r>
        <w:rPr>
          <w:b/>
        </w:rPr>
        <w:t xml:space="preserve"> N</w:t>
      </w:r>
      <w:r w:rsidRPr="00DE683F">
        <w:rPr>
          <w:b/>
        </w:rPr>
        <w:t>ame]</w:t>
      </w:r>
      <w:r>
        <w:t xml:space="preserve"> with your OS user name</w:t>
      </w:r>
      <w:r w:rsidR="00161830">
        <w:t xml:space="preserve"> – or choose another starting location to build the project</w:t>
      </w:r>
    </w:p>
    <w:p w14:paraId="59E8D9CE" w14:textId="3FDAC367" w:rsidR="00167296" w:rsidRPr="00167296" w:rsidRDefault="00167296" w:rsidP="00167296">
      <w:pPr>
        <w:pStyle w:val="Code"/>
      </w:pPr>
      <w:r w:rsidRPr="00167296">
        <w:t>cd C:\Users\[Computer User Name]\Documents</w:t>
      </w:r>
    </w:p>
    <w:p w14:paraId="6F799808" w14:textId="7A36B261" w:rsidR="00167296" w:rsidRDefault="00167296" w:rsidP="005C57AD">
      <w:pPr>
        <w:pStyle w:val="ListParagraph"/>
        <w:numPr>
          <w:ilvl w:val="0"/>
          <w:numId w:val="5"/>
        </w:numPr>
        <w:spacing w:after="160" w:line="259" w:lineRule="auto"/>
        <w:ind w:right="0"/>
      </w:pPr>
      <w:r>
        <w:t>Create a new folder with the name PickListFilter</w:t>
      </w:r>
      <w:r w:rsidR="007361ED">
        <w:t>.</w:t>
      </w:r>
    </w:p>
    <w:p w14:paraId="1F6625E2" w14:textId="036F38E3" w:rsidR="007361ED" w:rsidRPr="007361ED" w:rsidRDefault="007361ED" w:rsidP="007361ED">
      <w:pPr>
        <w:pStyle w:val="Code"/>
      </w:pPr>
      <w:r w:rsidRPr="007361ED">
        <w:t xml:space="preserve">mkdir </w:t>
      </w:r>
      <w:r>
        <w:t>PickListFilter</w:t>
      </w:r>
    </w:p>
    <w:p w14:paraId="15D32A2C" w14:textId="682744AA" w:rsidR="00167296" w:rsidRDefault="007361ED" w:rsidP="005C57AD">
      <w:pPr>
        <w:pStyle w:val="ListParagraph"/>
        <w:numPr>
          <w:ilvl w:val="0"/>
          <w:numId w:val="5"/>
        </w:numPr>
        <w:spacing w:after="160" w:line="259" w:lineRule="auto"/>
        <w:ind w:right="0"/>
      </w:pPr>
      <w:r>
        <w:t>Change directory to the folder you just created.</w:t>
      </w:r>
    </w:p>
    <w:p w14:paraId="458227F7" w14:textId="5CCFD46E" w:rsidR="007361ED" w:rsidRPr="007361ED" w:rsidRDefault="007361ED" w:rsidP="007361ED">
      <w:pPr>
        <w:pStyle w:val="Code"/>
      </w:pPr>
      <w:r w:rsidRPr="007361ED">
        <w:t xml:space="preserve">cd </w:t>
      </w:r>
      <w:r>
        <w:t>PickListFilter</w:t>
      </w:r>
    </w:p>
    <w:p w14:paraId="6D072573" w14:textId="6B2164C1" w:rsidR="00167296" w:rsidRDefault="007361ED" w:rsidP="005C57AD">
      <w:pPr>
        <w:pStyle w:val="ListParagraph"/>
        <w:numPr>
          <w:ilvl w:val="0"/>
          <w:numId w:val="5"/>
        </w:numPr>
        <w:spacing w:after="160" w:line="259" w:lineRule="auto"/>
        <w:ind w:right="0"/>
      </w:pPr>
      <w:r>
        <w:t>Your command prompt should now look like the image below.</w:t>
      </w:r>
    </w:p>
    <w:p w14:paraId="7B232CFB" w14:textId="2E5AFF23" w:rsidR="007361ED" w:rsidRDefault="007361ED" w:rsidP="007361ED">
      <w:pPr>
        <w:spacing w:after="160" w:line="259" w:lineRule="auto"/>
        <w:ind w:left="360" w:right="0"/>
      </w:pPr>
      <w:r>
        <w:rPr>
          <w:noProof/>
        </w:rPr>
        <w:drawing>
          <wp:inline distT="0" distB="0" distL="0" distR="0" wp14:anchorId="73FABB07" wp14:editId="2C9CC677">
            <wp:extent cx="5715000" cy="179260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1792605"/>
                    </a:xfrm>
                    <a:prstGeom prst="rect">
                      <a:avLst/>
                    </a:prstGeom>
                    <a:ln w="12700">
                      <a:solidFill>
                        <a:schemeClr val="tx1"/>
                      </a:solidFill>
                    </a:ln>
                  </pic:spPr>
                </pic:pic>
              </a:graphicData>
            </a:graphic>
          </wp:inline>
        </w:drawing>
      </w:r>
    </w:p>
    <w:p w14:paraId="0A8355C5" w14:textId="53B4EB3C" w:rsidR="007361ED" w:rsidRDefault="007361ED" w:rsidP="005C57AD">
      <w:pPr>
        <w:pStyle w:val="ListParagraph"/>
        <w:numPr>
          <w:ilvl w:val="0"/>
          <w:numId w:val="5"/>
        </w:numPr>
        <w:spacing w:after="160" w:line="259" w:lineRule="auto"/>
        <w:ind w:right="0"/>
      </w:pPr>
      <w:r>
        <w:lastRenderedPageBreak/>
        <w:t xml:space="preserve">Initialize </w:t>
      </w:r>
      <w:r w:rsidRPr="00AA260C">
        <w:t xml:space="preserve">the component.  This command will create a set of files that will implement a </w:t>
      </w:r>
      <w:r w:rsidR="00161830">
        <w:t>field</w:t>
      </w:r>
      <w:r w:rsidRPr="00AA260C">
        <w:t xml:space="preserve"> component.  You will customize these files as per your specific component as we continue.</w:t>
      </w:r>
    </w:p>
    <w:p w14:paraId="2F99643A" w14:textId="38F0D760" w:rsidR="007361ED" w:rsidRDefault="007361ED" w:rsidP="007361ED">
      <w:pPr>
        <w:pStyle w:val="Code"/>
      </w:pPr>
      <w:r>
        <w:t>pac pcf init -ns Contoso -n PickListFilter -t field</w:t>
      </w:r>
    </w:p>
    <w:p w14:paraId="71B534ED" w14:textId="24BD57A5" w:rsidR="007361ED" w:rsidRDefault="0066072E" w:rsidP="005C57AD">
      <w:pPr>
        <w:pStyle w:val="ListParagraph"/>
        <w:numPr>
          <w:ilvl w:val="0"/>
          <w:numId w:val="5"/>
        </w:numPr>
        <w:spacing w:after="160" w:line="259" w:lineRule="auto"/>
        <w:ind w:right="0"/>
      </w:pPr>
      <w:r>
        <w:t xml:space="preserve">Install </w:t>
      </w:r>
      <w:r w:rsidRPr="0046530A">
        <w:t xml:space="preserve">dependencies by running </w:t>
      </w:r>
      <w:r w:rsidRPr="0066072E">
        <w:rPr>
          <w:b/>
          <w:bCs/>
        </w:rPr>
        <w:t>npm install</w:t>
      </w:r>
      <w:r w:rsidRPr="0046530A">
        <w:t xml:space="preserve"> command in the Terminal</w:t>
      </w:r>
      <w:r>
        <w:t xml:space="preserve"> and wait for the dependencies to be installed.</w:t>
      </w:r>
    </w:p>
    <w:p w14:paraId="120DBD6E" w14:textId="2C32CFD0" w:rsidR="0066072E" w:rsidRDefault="0066072E" w:rsidP="0066072E">
      <w:pPr>
        <w:pStyle w:val="Code"/>
      </w:pPr>
      <w:r w:rsidRPr="0066072E">
        <w:t>npm install</w:t>
      </w:r>
    </w:p>
    <w:p w14:paraId="64289084" w14:textId="0E14539B" w:rsidR="0066072E" w:rsidRDefault="0066072E" w:rsidP="0066072E">
      <w:pPr>
        <w:spacing w:after="160" w:line="259" w:lineRule="auto"/>
        <w:ind w:left="360" w:right="0"/>
      </w:pPr>
      <w:r>
        <w:rPr>
          <w:noProof/>
        </w:rPr>
        <w:drawing>
          <wp:inline distT="0" distB="0" distL="0" distR="0" wp14:anchorId="3CD80FEA" wp14:editId="13EAD7AB">
            <wp:extent cx="4214926" cy="525929"/>
            <wp:effectExtent l="19050" t="19050" r="1460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024" cy="537171"/>
                    </a:xfrm>
                    <a:prstGeom prst="rect">
                      <a:avLst/>
                    </a:prstGeom>
                    <a:ln w="12700">
                      <a:solidFill>
                        <a:schemeClr val="tx1"/>
                      </a:solidFill>
                    </a:ln>
                  </pic:spPr>
                </pic:pic>
              </a:graphicData>
            </a:graphic>
          </wp:inline>
        </w:drawing>
      </w:r>
    </w:p>
    <w:p w14:paraId="2A018BE5" w14:textId="1883FCE3" w:rsidR="0066072E" w:rsidRDefault="0066072E" w:rsidP="005C57AD">
      <w:pPr>
        <w:pStyle w:val="ListParagraph"/>
        <w:numPr>
          <w:ilvl w:val="0"/>
          <w:numId w:val="5"/>
        </w:numPr>
        <w:spacing w:after="160" w:line="259" w:lineRule="auto"/>
        <w:ind w:right="0"/>
      </w:pPr>
      <w:r>
        <w:t>Add React</w:t>
      </w:r>
      <w:r w:rsidR="00161830">
        <w:t xml:space="preserve"> and Of</w:t>
      </w:r>
      <w:r>
        <w:t xml:space="preserve">fice </w:t>
      </w:r>
      <w:r w:rsidR="009D5A82">
        <w:t>UI F</w:t>
      </w:r>
      <w:r>
        <w:t>abric to your project and wait for the installation to complete.</w:t>
      </w:r>
    </w:p>
    <w:p w14:paraId="2079ADDD" w14:textId="3E22770E" w:rsidR="0066072E" w:rsidRDefault="0066072E" w:rsidP="0066072E">
      <w:pPr>
        <w:pStyle w:val="Code"/>
      </w:pPr>
      <w:r>
        <w:t>npm install react react-dom office-ui-fabric-react -save</w:t>
      </w:r>
    </w:p>
    <w:p w14:paraId="735B0069" w14:textId="5D644659" w:rsidR="009D5A82" w:rsidRDefault="009D5A82" w:rsidP="009D5A82">
      <w:pPr>
        <w:pStyle w:val="ListParagraph"/>
        <w:spacing w:after="160" w:line="259" w:lineRule="auto"/>
        <w:ind w:right="0"/>
      </w:pPr>
      <w:r>
        <w:t>The following is some details about the three packages you just installed</w:t>
      </w:r>
    </w:p>
    <w:tbl>
      <w:tblPr>
        <w:tblStyle w:val="TableGrid"/>
        <w:tblW w:w="0" w:type="auto"/>
        <w:tblInd w:w="720" w:type="dxa"/>
        <w:tblLook w:val="04A0" w:firstRow="1" w:lastRow="0" w:firstColumn="1" w:lastColumn="0" w:noHBand="0" w:noVBand="1"/>
      </w:tblPr>
      <w:tblGrid>
        <w:gridCol w:w="2425"/>
        <w:gridCol w:w="5845"/>
      </w:tblGrid>
      <w:tr w:rsidR="009D5A82" w:rsidRPr="009D5A82" w14:paraId="326031F7" w14:textId="77777777" w:rsidTr="009D5A82">
        <w:tc>
          <w:tcPr>
            <w:tcW w:w="2425" w:type="dxa"/>
          </w:tcPr>
          <w:p w14:paraId="0779E3CF" w14:textId="6D36A8FC" w:rsidR="009D5A82" w:rsidRPr="009D5A82" w:rsidRDefault="009D5A82" w:rsidP="009D5A82">
            <w:pPr>
              <w:pStyle w:val="ListParagraph"/>
              <w:spacing w:after="160" w:line="259" w:lineRule="auto"/>
              <w:ind w:left="0" w:right="0"/>
              <w:rPr>
                <w:b/>
                <w:bCs/>
              </w:rPr>
            </w:pPr>
            <w:r w:rsidRPr="009D5A82">
              <w:rPr>
                <w:b/>
                <w:bCs/>
              </w:rPr>
              <w:t>Package</w:t>
            </w:r>
          </w:p>
        </w:tc>
        <w:tc>
          <w:tcPr>
            <w:tcW w:w="5845" w:type="dxa"/>
          </w:tcPr>
          <w:p w14:paraId="6A2541F5" w14:textId="44E3D9B0" w:rsidR="009D5A82" w:rsidRPr="009D5A82" w:rsidRDefault="009D5A82" w:rsidP="009D5A82">
            <w:pPr>
              <w:pStyle w:val="ListParagraph"/>
              <w:spacing w:after="160" w:line="259" w:lineRule="auto"/>
              <w:ind w:left="0" w:right="0"/>
              <w:rPr>
                <w:b/>
                <w:bCs/>
              </w:rPr>
            </w:pPr>
            <w:r w:rsidRPr="009D5A82">
              <w:rPr>
                <w:b/>
                <w:bCs/>
              </w:rPr>
              <w:t>Details</w:t>
            </w:r>
          </w:p>
        </w:tc>
      </w:tr>
      <w:tr w:rsidR="009D5A82" w14:paraId="144C1BF9" w14:textId="77777777" w:rsidTr="009D5A82">
        <w:tc>
          <w:tcPr>
            <w:tcW w:w="2425" w:type="dxa"/>
          </w:tcPr>
          <w:p w14:paraId="2F69A207" w14:textId="4823E59A" w:rsidR="009D5A82" w:rsidRDefault="009D5A82" w:rsidP="009D5A82">
            <w:pPr>
              <w:pStyle w:val="ListParagraph"/>
              <w:spacing w:after="160" w:line="259" w:lineRule="auto"/>
              <w:ind w:left="0" w:right="0"/>
            </w:pPr>
            <w:r>
              <w:t>react</w:t>
            </w:r>
          </w:p>
        </w:tc>
        <w:tc>
          <w:tcPr>
            <w:tcW w:w="5845" w:type="dxa"/>
          </w:tcPr>
          <w:p w14:paraId="0279C375" w14:textId="6DCE4EFA" w:rsidR="009D5A82" w:rsidRDefault="009D5A82" w:rsidP="009D5A82">
            <w:pPr>
              <w:pStyle w:val="ListParagraph"/>
              <w:spacing w:after="160" w:line="259" w:lineRule="auto"/>
              <w:ind w:left="0" w:right="0"/>
            </w:pPr>
            <w:r w:rsidRPr="009D5A82">
              <w:t>A JavaScript library for building user interfaces</w:t>
            </w:r>
          </w:p>
        </w:tc>
      </w:tr>
      <w:tr w:rsidR="009D5A82" w14:paraId="2296C322" w14:textId="77777777" w:rsidTr="009D5A82">
        <w:tc>
          <w:tcPr>
            <w:tcW w:w="2425" w:type="dxa"/>
          </w:tcPr>
          <w:p w14:paraId="46D9E957" w14:textId="519EAF47" w:rsidR="009D5A82" w:rsidRDefault="009D5A82" w:rsidP="009D5A82">
            <w:pPr>
              <w:pStyle w:val="ListParagraph"/>
              <w:spacing w:after="160" w:line="259" w:lineRule="auto"/>
              <w:ind w:left="0" w:right="0"/>
            </w:pPr>
            <w:r>
              <w:t>react-dom</w:t>
            </w:r>
          </w:p>
        </w:tc>
        <w:tc>
          <w:tcPr>
            <w:tcW w:w="5845" w:type="dxa"/>
          </w:tcPr>
          <w:p w14:paraId="30D97CD5" w14:textId="005FF153" w:rsidR="009D5A82" w:rsidRDefault="009D5A82" w:rsidP="009D5A82">
            <w:pPr>
              <w:pStyle w:val="ListParagraph"/>
              <w:spacing w:after="160" w:line="259" w:lineRule="auto"/>
              <w:ind w:left="0" w:right="0"/>
            </w:pPr>
            <w:r w:rsidRPr="009D5A82">
              <w:t>This package serves as the entry point to the DOM and server renderers for React. It is intended to be paired with the generic React package, which is shipped as react</w:t>
            </w:r>
          </w:p>
        </w:tc>
      </w:tr>
      <w:tr w:rsidR="009D5A82" w14:paraId="20B60368" w14:textId="77777777" w:rsidTr="009D5A82">
        <w:tc>
          <w:tcPr>
            <w:tcW w:w="2425" w:type="dxa"/>
          </w:tcPr>
          <w:p w14:paraId="35A6B867" w14:textId="3816A395" w:rsidR="009D5A82" w:rsidRDefault="009D5A82" w:rsidP="009D5A82">
            <w:pPr>
              <w:pStyle w:val="ListParagraph"/>
              <w:spacing w:after="160" w:line="259" w:lineRule="auto"/>
              <w:ind w:left="0" w:right="0"/>
            </w:pPr>
            <w:r>
              <w:t>office-ui-fabric</w:t>
            </w:r>
          </w:p>
        </w:tc>
        <w:tc>
          <w:tcPr>
            <w:tcW w:w="5845" w:type="dxa"/>
          </w:tcPr>
          <w:p w14:paraId="57FD0502" w14:textId="06B3A7BF" w:rsidR="009D5A82" w:rsidRDefault="009D5A82" w:rsidP="009D5A82">
            <w:pPr>
              <w:pStyle w:val="ListParagraph"/>
              <w:spacing w:after="160" w:line="259" w:lineRule="auto"/>
              <w:ind w:left="0" w:right="0"/>
            </w:pPr>
            <w:r>
              <w:t>A</w:t>
            </w:r>
            <w:r w:rsidRPr="009D5A82">
              <w:t xml:space="preserve"> responsive, mobile-first collection of styles and tools designed to make it quick and simple for you to create web experiences using the Office Design Language</w:t>
            </w:r>
          </w:p>
        </w:tc>
      </w:tr>
    </w:tbl>
    <w:p w14:paraId="6AEBA2F7" w14:textId="77777777" w:rsidR="009D5A82" w:rsidRDefault="009D5A82" w:rsidP="009D5A82">
      <w:pPr>
        <w:pStyle w:val="ListParagraph"/>
        <w:spacing w:after="160" w:line="259" w:lineRule="auto"/>
        <w:ind w:right="0"/>
      </w:pPr>
    </w:p>
    <w:p w14:paraId="64FC7912" w14:textId="153C88A4" w:rsidR="0066072E" w:rsidRDefault="00630566" w:rsidP="005C57AD">
      <w:pPr>
        <w:pStyle w:val="ListParagraph"/>
        <w:numPr>
          <w:ilvl w:val="0"/>
          <w:numId w:val="5"/>
        </w:numPr>
        <w:spacing w:after="160" w:line="259" w:lineRule="auto"/>
        <w:ind w:right="0"/>
      </w:pPr>
      <w:r>
        <w:t xml:space="preserve">Open the project in </w:t>
      </w:r>
      <w:r w:rsidRPr="00630566">
        <w:rPr>
          <w:b/>
          <w:bCs/>
        </w:rPr>
        <w:t>Visual Studio Code</w:t>
      </w:r>
      <w:r>
        <w:t>.</w:t>
      </w:r>
      <w:r w:rsidR="009D5A82">
        <w:t xml:space="preserve">  The “.” will cause the current folder to be the focus </w:t>
      </w:r>
    </w:p>
    <w:p w14:paraId="333BBA9D" w14:textId="0217AF00" w:rsidR="009D5A82" w:rsidRDefault="00630566" w:rsidP="00B8375D">
      <w:pPr>
        <w:pStyle w:val="Code"/>
      </w:pPr>
      <w:r>
        <w:t>code .</w:t>
      </w:r>
    </w:p>
    <w:p w14:paraId="2FC0EEDE" w14:textId="74CB384C" w:rsidR="00630566" w:rsidRDefault="004D462B" w:rsidP="005C57AD">
      <w:pPr>
        <w:pStyle w:val="ListParagraph"/>
        <w:numPr>
          <w:ilvl w:val="0"/>
          <w:numId w:val="5"/>
        </w:numPr>
        <w:spacing w:after="160" w:line="259" w:lineRule="auto"/>
        <w:ind w:right="0"/>
      </w:pPr>
      <w:r>
        <w:t>Your project structure should look like the image below.</w:t>
      </w:r>
    </w:p>
    <w:p w14:paraId="5204F2C3" w14:textId="6B81CBEC" w:rsidR="004D462B" w:rsidRDefault="004D462B" w:rsidP="004D462B">
      <w:pPr>
        <w:spacing w:after="160" w:line="259" w:lineRule="auto"/>
        <w:ind w:left="360" w:right="0"/>
      </w:pPr>
      <w:r>
        <w:rPr>
          <w:noProof/>
        </w:rPr>
        <w:drawing>
          <wp:inline distT="0" distB="0" distL="0" distR="0" wp14:anchorId="3B690336" wp14:editId="1922AF26">
            <wp:extent cx="2938942" cy="1902440"/>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121" cy="1925860"/>
                    </a:xfrm>
                    <a:prstGeom prst="rect">
                      <a:avLst/>
                    </a:prstGeom>
                    <a:ln w="12700">
                      <a:solidFill>
                        <a:schemeClr val="tx1"/>
                      </a:solidFill>
                    </a:ln>
                  </pic:spPr>
                </pic:pic>
              </a:graphicData>
            </a:graphic>
          </wp:inline>
        </w:drawing>
      </w:r>
    </w:p>
    <w:p w14:paraId="6835B447" w14:textId="271F2755" w:rsidR="00E45B8C" w:rsidRPr="008A2A0B" w:rsidRDefault="00E45B8C" w:rsidP="00E45B8C">
      <w:pPr>
        <w:pStyle w:val="Heading1"/>
        <w:rPr>
          <w:rFonts w:asciiTheme="minorHAnsi" w:hAnsiTheme="minorHAnsi" w:cstheme="minorHAnsi"/>
          <w:b w:val="0"/>
        </w:rPr>
      </w:pPr>
      <w:r w:rsidRPr="008A2A0B">
        <w:rPr>
          <w:rFonts w:asciiTheme="minorHAnsi" w:hAnsiTheme="minorHAnsi" w:cstheme="minorHAnsi"/>
        </w:rPr>
        <w:lastRenderedPageBreak/>
        <w:t xml:space="preserve">Exercise </w:t>
      </w:r>
      <w:r>
        <w:rPr>
          <w:rFonts w:asciiTheme="minorHAnsi" w:hAnsiTheme="minorHAnsi" w:cstheme="minorHAnsi"/>
        </w:rPr>
        <w:t>2: Implement the component</w:t>
      </w:r>
    </w:p>
    <w:p w14:paraId="45225B53" w14:textId="547B162A" w:rsidR="00E45B8C" w:rsidRPr="00E45B8C" w:rsidRDefault="00E45B8C" w:rsidP="00E45B8C">
      <w:pPr>
        <w:pStyle w:val="Heading3"/>
        <w:rPr>
          <w:rFonts w:asciiTheme="minorHAnsi" w:hAnsiTheme="minorHAnsi" w:cstheme="minorHAnsi"/>
          <w:b w:val="0"/>
          <w:color w:val="000000" w:themeColor="text1"/>
        </w:rPr>
      </w:pPr>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1</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Update the component properties</w:t>
      </w:r>
    </w:p>
    <w:bookmarkEnd w:id="2"/>
    <w:p w14:paraId="2F76E289" w14:textId="4F673908" w:rsidR="0066072E" w:rsidRDefault="004D462B" w:rsidP="00E45B8C">
      <w:pPr>
        <w:pStyle w:val="ListParagraph"/>
        <w:numPr>
          <w:ilvl w:val="0"/>
          <w:numId w:val="10"/>
        </w:numPr>
        <w:spacing w:after="160" w:line="259" w:lineRule="auto"/>
        <w:ind w:right="0"/>
      </w:pPr>
      <w:r>
        <w:t xml:space="preserve">Expand the </w:t>
      </w:r>
      <w:r w:rsidRPr="004D462B">
        <w:rPr>
          <w:b/>
          <w:bCs/>
        </w:rPr>
        <w:t>Pic</w:t>
      </w:r>
      <w:r w:rsidR="00E45B8C">
        <w:rPr>
          <w:b/>
          <w:bCs/>
        </w:rPr>
        <w:t>k</w:t>
      </w:r>
      <w:r w:rsidRPr="004D462B">
        <w:rPr>
          <w:b/>
          <w:bCs/>
        </w:rPr>
        <w:t>lListFilter</w:t>
      </w:r>
      <w:r>
        <w:t xml:space="preserve"> folder and click to open the </w:t>
      </w:r>
      <w:r w:rsidRPr="004D462B">
        <w:rPr>
          <w:b/>
          <w:bCs/>
        </w:rPr>
        <w:t>ControlManifest.Input.xml</w:t>
      </w:r>
      <w:r>
        <w:t xml:space="preserve"> file.</w:t>
      </w:r>
    </w:p>
    <w:p w14:paraId="1F6E0CC7" w14:textId="31ED3142" w:rsidR="004D462B" w:rsidRDefault="004D462B" w:rsidP="004D462B">
      <w:pPr>
        <w:spacing w:after="160" w:line="259" w:lineRule="auto"/>
        <w:ind w:left="360" w:right="0"/>
      </w:pPr>
      <w:r>
        <w:rPr>
          <w:noProof/>
        </w:rPr>
        <w:drawing>
          <wp:inline distT="0" distB="0" distL="0" distR="0" wp14:anchorId="738785A5" wp14:editId="61BA53F4">
            <wp:extent cx="3040506" cy="1781604"/>
            <wp:effectExtent l="19050" t="19050" r="2667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141" cy="1795453"/>
                    </a:xfrm>
                    <a:prstGeom prst="rect">
                      <a:avLst/>
                    </a:prstGeom>
                    <a:ln w="12700">
                      <a:solidFill>
                        <a:schemeClr val="tx1"/>
                      </a:solidFill>
                    </a:ln>
                  </pic:spPr>
                </pic:pic>
              </a:graphicData>
            </a:graphic>
          </wp:inline>
        </w:drawing>
      </w:r>
    </w:p>
    <w:p w14:paraId="54D62972" w14:textId="1D4A741F" w:rsidR="004D462B" w:rsidRDefault="004D462B" w:rsidP="00E45B8C">
      <w:pPr>
        <w:pStyle w:val="ListParagraph"/>
        <w:numPr>
          <w:ilvl w:val="0"/>
          <w:numId w:val="10"/>
        </w:numPr>
        <w:spacing w:after="160" w:line="259" w:lineRule="auto"/>
        <w:ind w:right="0"/>
      </w:pPr>
      <w:r>
        <w:t xml:space="preserve">Locate the </w:t>
      </w:r>
      <w:r w:rsidRPr="005A0744">
        <w:rPr>
          <w:b/>
          <w:bCs/>
        </w:rPr>
        <w:t>Property</w:t>
      </w:r>
      <w:r>
        <w:t xml:space="preserve"> element and replace it</w:t>
      </w:r>
      <w:r w:rsidR="005A0744">
        <w:t xml:space="preserve"> </w:t>
      </w:r>
      <w:r>
        <w:t>with</w:t>
      </w:r>
      <w:r w:rsidR="005A0744">
        <w:t xml:space="preserve"> the</w:t>
      </w:r>
      <w:r>
        <w:t xml:space="preserve"> xml fragment below.</w:t>
      </w:r>
    </w:p>
    <w:p w14:paraId="3044BB8B" w14:textId="77777777" w:rsidR="005A0744" w:rsidRPr="005A0744" w:rsidRDefault="005A0744" w:rsidP="005A0744">
      <w:pPr>
        <w:pStyle w:val="Code"/>
      </w:pPr>
      <w:r w:rsidRPr="005A0744">
        <w:t>&lt;property name="picklistField" display-name-key="Picklist Field" description-key="Picklist Field to filter" of-type="OptionSet" usage="bound" required="true" /&gt;</w:t>
      </w:r>
    </w:p>
    <w:p w14:paraId="57DB8B80" w14:textId="77777777" w:rsidR="005A0744" w:rsidRPr="005A0744" w:rsidRDefault="005A0744" w:rsidP="005A0744">
      <w:pPr>
        <w:pStyle w:val="Code"/>
      </w:pPr>
      <w:r w:rsidRPr="005A0744">
        <w:t>    &lt;property name="filtering" display-name-key="Picklist Field" description-key="Picklist Field to filter" of-type="SingleLine.Text" usage="input" required="true" /&gt;</w:t>
      </w:r>
    </w:p>
    <w:p w14:paraId="284B597E" w14:textId="30F9DDC5" w:rsidR="004D462B" w:rsidRDefault="005A0744" w:rsidP="004D462B">
      <w:pPr>
        <w:spacing w:after="160" w:line="259" w:lineRule="auto"/>
        <w:ind w:left="360" w:right="0"/>
      </w:pPr>
      <w:r>
        <w:rPr>
          <w:noProof/>
        </w:rPr>
        <w:drawing>
          <wp:inline distT="0" distB="0" distL="0" distR="0" wp14:anchorId="1C1133E2" wp14:editId="1600B5C2">
            <wp:extent cx="5116324" cy="846467"/>
            <wp:effectExtent l="19050" t="19050" r="2730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580" cy="853293"/>
                    </a:xfrm>
                    <a:prstGeom prst="rect">
                      <a:avLst/>
                    </a:prstGeom>
                    <a:ln w="12700">
                      <a:solidFill>
                        <a:schemeClr val="tx1"/>
                      </a:solidFill>
                    </a:ln>
                  </pic:spPr>
                </pic:pic>
              </a:graphicData>
            </a:graphic>
          </wp:inline>
        </w:drawing>
      </w:r>
    </w:p>
    <w:p w14:paraId="7CBDAB19" w14:textId="0AEEDF61" w:rsidR="009D5A82" w:rsidRDefault="009D5A82" w:rsidP="004D462B">
      <w:pPr>
        <w:spacing w:after="160" w:line="259" w:lineRule="auto"/>
        <w:ind w:left="360" w:right="0"/>
      </w:pPr>
      <w:r>
        <w:t>The following is a description of each property</w:t>
      </w:r>
    </w:p>
    <w:tbl>
      <w:tblPr>
        <w:tblStyle w:val="TableGrid"/>
        <w:tblW w:w="0" w:type="auto"/>
        <w:tblInd w:w="360" w:type="dxa"/>
        <w:tblLook w:val="04A0" w:firstRow="1" w:lastRow="0" w:firstColumn="1" w:lastColumn="0" w:noHBand="0" w:noVBand="1"/>
      </w:tblPr>
      <w:tblGrid>
        <w:gridCol w:w="2335"/>
        <w:gridCol w:w="6295"/>
      </w:tblGrid>
      <w:tr w:rsidR="009D5A82" w14:paraId="5B8F6337" w14:textId="77777777" w:rsidTr="009D5A82">
        <w:tc>
          <w:tcPr>
            <w:tcW w:w="2335" w:type="dxa"/>
          </w:tcPr>
          <w:p w14:paraId="6D3DEF4B" w14:textId="556B6A3C" w:rsidR="009D5A82" w:rsidRDefault="009D5A82" w:rsidP="004D462B">
            <w:pPr>
              <w:spacing w:after="160" w:line="259" w:lineRule="auto"/>
              <w:ind w:left="0" w:right="0"/>
            </w:pPr>
            <w:r>
              <w:t>Property</w:t>
            </w:r>
          </w:p>
        </w:tc>
        <w:tc>
          <w:tcPr>
            <w:tcW w:w="6295" w:type="dxa"/>
          </w:tcPr>
          <w:p w14:paraId="7C120D26" w14:textId="7F242F0E" w:rsidR="009D5A82" w:rsidRDefault="009D5A82" w:rsidP="004D462B">
            <w:pPr>
              <w:spacing w:after="160" w:line="259" w:lineRule="auto"/>
              <w:ind w:left="0" w:right="0"/>
            </w:pPr>
            <w:r>
              <w:t>Description</w:t>
            </w:r>
          </w:p>
        </w:tc>
      </w:tr>
      <w:tr w:rsidR="009D5A82" w14:paraId="0D7FB772" w14:textId="77777777" w:rsidTr="009D5A82">
        <w:tc>
          <w:tcPr>
            <w:tcW w:w="2335" w:type="dxa"/>
          </w:tcPr>
          <w:p w14:paraId="26DE0AED" w14:textId="1D5A7095" w:rsidR="009D5A82" w:rsidRDefault="009D5A82" w:rsidP="004D462B">
            <w:pPr>
              <w:spacing w:after="160" w:line="259" w:lineRule="auto"/>
              <w:ind w:left="0" w:right="0"/>
            </w:pPr>
            <w:r>
              <w:t>picklistField</w:t>
            </w:r>
          </w:p>
        </w:tc>
        <w:tc>
          <w:tcPr>
            <w:tcW w:w="6295" w:type="dxa"/>
          </w:tcPr>
          <w:p w14:paraId="2F55E6B0" w14:textId="48E524BE" w:rsidR="009D5A82" w:rsidRDefault="009D5A82" w:rsidP="004D462B">
            <w:pPr>
              <w:spacing w:after="160" w:line="259" w:lineRule="auto"/>
              <w:ind w:left="0" w:right="0"/>
            </w:pPr>
            <w:r>
              <w:t>This will be bound to the Option Set field that you want the component to provide a visualization for</w:t>
            </w:r>
          </w:p>
        </w:tc>
      </w:tr>
      <w:tr w:rsidR="009D5A82" w14:paraId="1BC84E5C" w14:textId="77777777" w:rsidTr="009D5A82">
        <w:tc>
          <w:tcPr>
            <w:tcW w:w="2335" w:type="dxa"/>
          </w:tcPr>
          <w:p w14:paraId="77AD4B28" w14:textId="11E3BCD1" w:rsidR="009D5A82" w:rsidRDefault="009D5A82" w:rsidP="004D462B">
            <w:pPr>
              <w:spacing w:after="160" w:line="259" w:lineRule="auto"/>
              <w:ind w:left="0" w:right="0"/>
            </w:pPr>
            <w:r>
              <w:t>filtering</w:t>
            </w:r>
          </w:p>
        </w:tc>
        <w:tc>
          <w:tcPr>
            <w:tcW w:w="6295" w:type="dxa"/>
          </w:tcPr>
          <w:p w14:paraId="4E2926F4" w14:textId="6257AA70" w:rsidR="009D5A82" w:rsidRDefault="009D5A82" w:rsidP="004D462B">
            <w:pPr>
              <w:spacing w:after="160" w:line="259" w:lineRule="auto"/>
              <w:ind w:left="0" w:right="0"/>
            </w:pPr>
            <w:r>
              <w:t>This will bind to a static value that will contain a comma separated list of option set values that the control should include in the dropdown list rendered by the component</w:t>
            </w:r>
          </w:p>
        </w:tc>
      </w:tr>
    </w:tbl>
    <w:p w14:paraId="08FC403E" w14:textId="77777777" w:rsidR="009D5A82" w:rsidRDefault="009D5A82" w:rsidP="004D462B">
      <w:pPr>
        <w:spacing w:after="160" w:line="259" w:lineRule="auto"/>
        <w:ind w:left="360" w:right="0"/>
      </w:pPr>
    </w:p>
    <w:p w14:paraId="52F83722" w14:textId="77777777" w:rsidR="00B8375D" w:rsidRDefault="00B8375D">
      <w:pPr>
        <w:spacing w:after="200"/>
        <w:ind w:left="0" w:right="0"/>
        <w:rPr>
          <w:rFonts w:asciiTheme="minorHAnsi" w:hAnsiTheme="minorHAnsi" w:cstheme="minorHAnsi"/>
          <w:b/>
          <w:color w:val="000000" w:themeColor="text1"/>
          <w:sz w:val="36"/>
          <w:szCs w:val="36"/>
        </w:rPr>
      </w:pPr>
      <w:r>
        <w:rPr>
          <w:rFonts w:asciiTheme="minorHAnsi" w:hAnsiTheme="minorHAnsi" w:cstheme="minorHAnsi"/>
          <w:color w:val="000000" w:themeColor="text1"/>
        </w:rPr>
        <w:br w:type="page"/>
      </w:r>
    </w:p>
    <w:p w14:paraId="19D246A3" w14:textId="49942264" w:rsidR="00E45B8C" w:rsidRPr="008A2A0B" w:rsidRDefault="00E45B8C" w:rsidP="00E45B8C">
      <w:pPr>
        <w:pStyle w:val="Heading3"/>
        <w:rPr>
          <w:rFonts w:asciiTheme="minorHAnsi" w:hAnsiTheme="minorHAnsi" w:cstheme="minorHAnsi"/>
          <w:b w:val="0"/>
          <w:color w:val="000000" w:themeColor="text1"/>
        </w:rPr>
      </w:pPr>
      <w:r w:rsidRPr="008A2A0B">
        <w:rPr>
          <w:rFonts w:asciiTheme="minorHAnsi" w:hAnsiTheme="minorHAnsi" w:cstheme="minorHAnsi"/>
          <w:color w:val="000000" w:themeColor="text1"/>
        </w:rPr>
        <w:lastRenderedPageBreak/>
        <w:t xml:space="preserve">Task </w:t>
      </w:r>
      <w:r>
        <w:rPr>
          <w:rFonts w:asciiTheme="minorHAnsi" w:hAnsiTheme="minorHAnsi" w:cstheme="minorHAnsi"/>
          <w:color w:val="000000" w:themeColor="text1"/>
        </w:rPr>
        <w:t>2</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Setup the React Control</w:t>
      </w:r>
    </w:p>
    <w:p w14:paraId="59632D31" w14:textId="77777777" w:rsidR="00E45B8C" w:rsidRDefault="00E45B8C" w:rsidP="00E45B8C">
      <w:pPr>
        <w:pStyle w:val="ListParagraph"/>
        <w:spacing w:after="160" w:line="259" w:lineRule="auto"/>
        <w:ind w:right="0"/>
      </w:pPr>
    </w:p>
    <w:p w14:paraId="48DB86CB" w14:textId="486EB003" w:rsidR="004D462B" w:rsidRDefault="00843C95" w:rsidP="00E45B8C">
      <w:pPr>
        <w:pStyle w:val="ListParagraph"/>
        <w:numPr>
          <w:ilvl w:val="0"/>
          <w:numId w:val="10"/>
        </w:numPr>
        <w:spacing w:after="160" w:line="259" w:lineRule="auto"/>
        <w:ind w:right="0"/>
      </w:pPr>
      <w:r>
        <w:t xml:space="preserve">Select the </w:t>
      </w:r>
      <w:r w:rsidRPr="00843C95">
        <w:rPr>
          <w:b/>
          <w:bCs/>
        </w:rPr>
        <w:t>PickListFilter</w:t>
      </w:r>
      <w:r>
        <w:t xml:space="preserve"> folder and click </w:t>
      </w:r>
      <w:r w:rsidRPr="00843C95">
        <w:rPr>
          <w:b/>
          <w:bCs/>
        </w:rPr>
        <w:t>+ New File</w:t>
      </w:r>
      <w:r>
        <w:t>.</w:t>
      </w:r>
    </w:p>
    <w:p w14:paraId="24285008" w14:textId="4B83A339" w:rsidR="00843C95" w:rsidRDefault="00843C95" w:rsidP="00843C95">
      <w:pPr>
        <w:spacing w:after="160" w:line="259" w:lineRule="auto"/>
        <w:ind w:left="360" w:right="0"/>
      </w:pPr>
      <w:r>
        <w:rPr>
          <w:noProof/>
        </w:rPr>
        <w:drawing>
          <wp:inline distT="0" distB="0" distL="0" distR="0" wp14:anchorId="1419A823" wp14:editId="3907A964">
            <wp:extent cx="4400000" cy="1857143"/>
            <wp:effectExtent l="19050" t="19050" r="196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000" cy="1857143"/>
                    </a:xfrm>
                    <a:prstGeom prst="rect">
                      <a:avLst/>
                    </a:prstGeom>
                    <a:ln w="12700">
                      <a:solidFill>
                        <a:schemeClr val="tx1"/>
                      </a:solidFill>
                    </a:ln>
                  </pic:spPr>
                </pic:pic>
              </a:graphicData>
            </a:graphic>
          </wp:inline>
        </w:drawing>
      </w:r>
    </w:p>
    <w:p w14:paraId="64FA7B22" w14:textId="57DC2464" w:rsidR="00843C95" w:rsidRDefault="00843C95" w:rsidP="00E45B8C">
      <w:pPr>
        <w:pStyle w:val="ListParagraph"/>
        <w:numPr>
          <w:ilvl w:val="0"/>
          <w:numId w:val="10"/>
        </w:numPr>
        <w:spacing w:after="160" w:line="259" w:lineRule="auto"/>
        <w:ind w:right="0"/>
      </w:pPr>
      <w:r>
        <w:t xml:space="preserve">Name the new file </w:t>
      </w:r>
      <w:r w:rsidRPr="00843C95">
        <w:rPr>
          <w:b/>
          <w:bCs/>
        </w:rPr>
        <w:t>PicklistControl.tsx</w:t>
      </w:r>
      <w:r>
        <w:t>.</w:t>
      </w:r>
      <w:r w:rsidR="00E71FF6">
        <w:t xml:space="preserve">  This file is going to contain the React control that will render the visual for our PCF</w:t>
      </w:r>
    </w:p>
    <w:p w14:paraId="46840D53" w14:textId="207BBE78" w:rsidR="00843C95" w:rsidRDefault="00075D6F" w:rsidP="00075D6F">
      <w:pPr>
        <w:spacing w:after="160" w:line="259" w:lineRule="auto"/>
        <w:ind w:left="360" w:right="0"/>
      </w:pPr>
      <w:r>
        <w:rPr>
          <w:noProof/>
        </w:rPr>
        <w:drawing>
          <wp:inline distT="0" distB="0" distL="0" distR="0" wp14:anchorId="4646B3DF" wp14:editId="5A2940DE">
            <wp:extent cx="2927832" cy="147460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0105" cy="1485820"/>
                    </a:xfrm>
                    <a:prstGeom prst="rect">
                      <a:avLst/>
                    </a:prstGeom>
                    <a:ln w="12700">
                      <a:solidFill>
                        <a:schemeClr val="tx1"/>
                      </a:solidFill>
                    </a:ln>
                  </pic:spPr>
                </pic:pic>
              </a:graphicData>
            </a:graphic>
          </wp:inline>
        </w:drawing>
      </w:r>
    </w:p>
    <w:p w14:paraId="6F708D5C" w14:textId="6D370AF2" w:rsidR="00843C95" w:rsidRDefault="00075D6F" w:rsidP="00E45B8C">
      <w:pPr>
        <w:pStyle w:val="ListParagraph"/>
        <w:numPr>
          <w:ilvl w:val="0"/>
          <w:numId w:val="10"/>
        </w:numPr>
        <w:spacing w:after="160" w:line="259" w:lineRule="auto"/>
        <w:ind w:right="0"/>
      </w:pPr>
      <w:r>
        <w:t xml:space="preserve">Open the </w:t>
      </w:r>
      <w:r w:rsidRPr="00075D6F">
        <w:rPr>
          <w:b/>
          <w:bCs/>
        </w:rPr>
        <w:t>PickListControl</w:t>
      </w:r>
      <w:r>
        <w:t xml:space="preserve"> file you just created and add the below imports.</w:t>
      </w:r>
      <w:r w:rsidR="00135C24">
        <w:t xml:space="preserve">  The imports allow us to reference items from both the React and Office UI Fabric namespaces.</w:t>
      </w:r>
    </w:p>
    <w:p w14:paraId="55768E84" w14:textId="77777777" w:rsidR="0098546E" w:rsidRPr="0098546E" w:rsidRDefault="0098546E" w:rsidP="0098546E">
      <w:pPr>
        <w:pStyle w:val="Code"/>
      </w:pPr>
      <w:r w:rsidRPr="0098546E">
        <w:t>import * as React from 'react';</w:t>
      </w:r>
    </w:p>
    <w:p w14:paraId="34C7389C" w14:textId="40009EDA" w:rsidR="00075D6F" w:rsidRDefault="0098546E" w:rsidP="0098546E">
      <w:pPr>
        <w:pStyle w:val="Code"/>
      </w:pPr>
      <w:r w:rsidRPr="0098546E">
        <w:t>import { Dropdown, IDropdownOption } from "office-ui-fabric-react/lib/Dropdown";</w:t>
      </w:r>
    </w:p>
    <w:p w14:paraId="10E88D73" w14:textId="6E6A2541" w:rsidR="00075D6F" w:rsidRDefault="0098546E" w:rsidP="00E45B8C">
      <w:pPr>
        <w:pStyle w:val="ListParagraph"/>
        <w:numPr>
          <w:ilvl w:val="0"/>
          <w:numId w:val="10"/>
        </w:numPr>
        <w:spacing w:after="160" w:line="259" w:lineRule="auto"/>
        <w:ind w:right="0"/>
      </w:pPr>
      <w:r>
        <w:t xml:space="preserve">Add the </w:t>
      </w:r>
      <w:r w:rsidR="00E71FF6">
        <w:t>following code bellow the import statements</w:t>
      </w:r>
      <w:r w:rsidR="00177659">
        <w:t>.</w:t>
      </w:r>
    </w:p>
    <w:p w14:paraId="74142A2C" w14:textId="77777777" w:rsidR="00177659" w:rsidRPr="00177659" w:rsidRDefault="00177659" w:rsidP="00177659">
      <w:pPr>
        <w:pStyle w:val="Code"/>
      </w:pPr>
      <w:r w:rsidRPr="00177659">
        <w:t>export interface IControlProps {</w:t>
      </w:r>
    </w:p>
    <w:p w14:paraId="44A2C6EE" w14:textId="77777777" w:rsidR="00177659" w:rsidRPr="00177659" w:rsidRDefault="00177659" w:rsidP="00177659">
      <w:pPr>
        <w:pStyle w:val="Code"/>
      </w:pPr>
      <w:r w:rsidRPr="00177659">
        <w:t>    value: number | undefined,</w:t>
      </w:r>
    </w:p>
    <w:p w14:paraId="33B6767F" w14:textId="77777777" w:rsidR="00177659" w:rsidRPr="00177659" w:rsidRDefault="00177659" w:rsidP="00177659">
      <w:pPr>
        <w:pStyle w:val="Code"/>
      </w:pPr>
      <w:r w:rsidRPr="00177659">
        <w:t>    options: IDropdownOption[],</w:t>
      </w:r>
    </w:p>
    <w:p w14:paraId="79ECBE66" w14:textId="77777777" w:rsidR="00177659" w:rsidRPr="00177659" w:rsidRDefault="00177659" w:rsidP="00177659">
      <w:pPr>
        <w:pStyle w:val="Code"/>
      </w:pPr>
      <w:r w:rsidRPr="00177659">
        <w:t>    onChange: (newValue: number | undefined) =&gt; void</w:t>
      </w:r>
    </w:p>
    <w:p w14:paraId="7DDF179E" w14:textId="284AE3C6" w:rsidR="00B8375D" w:rsidRDefault="00177659" w:rsidP="00B8375D">
      <w:pPr>
        <w:pStyle w:val="Code"/>
      </w:pPr>
      <w:r w:rsidRPr="00177659">
        <w:t>}</w:t>
      </w:r>
    </w:p>
    <w:p w14:paraId="30815E78" w14:textId="1A020AE8" w:rsidR="00B8375D" w:rsidRDefault="00B8375D" w:rsidP="00B8375D">
      <w:pPr>
        <w:pStyle w:val="ListParagraph"/>
        <w:spacing w:after="160" w:line="259" w:lineRule="auto"/>
        <w:ind w:right="0"/>
      </w:pPr>
    </w:p>
    <w:p w14:paraId="5B691CD4" w14:textId="77777777" w:rsidR="00B8375D" w:rsidRDefault="00B8375D" w:rsidP="00B8375D">
      <w:pPr>
        <w:pStyle w:val="ListParagraph"/>
        <w:spacing w:after="160" w:line="259" w:lineRule="auto"/>
        <w:ind w:right="0"/>
      </w:pPr>
    </w:p>
    <w:p w14:paraId="34FDF6A0" w14:textId="719D0979" w:rsidR="00470EC3" w:rsidRDefault="00470EC3" w:rsidP="00E45B8C">
      <w:pPr>
        <w:pStyle w:val="ListParagraph"/>
        <w:numPr>
          <w:ilvl w:val="0"/>
          <w:numId w:val="10"/>
        </w:numPr>
        <w:spacing w:after="160" w:line="259" w:lineRule="auto"/>
        <w:ind w:right="0"/>
      </w:pPr>
      <w:r>
        <w:lastRenderedPageBreak/>
        <w:t>Add the picklist control export</w:t>
      </w:r>
      <w:r w:rsidR="00E71FF6">
        <w:t xml:space="preserve"> below the interface you just added.  This class has the mark up for the Dropdown control React will render in the app.</w:t>
      </w:r>
    </w:p>
    <w:p w14:paraId="0D84523E" w14:textId="77777777" w:rsidR="00470EC3" w:rsidRPr="00470EC3" w:rsidRDefault="00470EC3" w:rsidP="00470EC3">
      <w:pPr>
        <w:pStyle w:val="Code"/>
      </w:pPr>
      <w:r w:rsidRPr="00470EC3">
        <w:t>export class PicklistControl extends React.Component&lt;IControlProps&gt; {</w:t>
      </w:r>
    </w:p>
    <w:p w14:paraId="2853DB1C" w14:textId="77777777" w:rsidR="00470EC3" w:rsidRPr="00470EC3" w:rsidRDefault="00470EC3" w:rsidP="00470EC3">
      <w:pPr>
        <w:pStyle w:val="Code"/>
      </w:pPr>
      <w:r w:rsidRPr="00470EC3">
        <w:t>    constructor(props: IControlProps, context: any) {</w:t>
      </w:r>
    </w:p>
    <w:p w14:paraId="340978B2" w14:textId="77777777" w:rsidR="00470EC3" w:rsidRPr="00470EC3" w:rsidRDefault="00470EC3" w:rsidP="00470EC3">
      <w:pPr>
        <w:pStyle w:val="Code"/>
      </w:pPr>
      <w:r w:rsidRPr="00470EC3">
        <w:t>        super(props);</w:t>
      </w:r>
    </w:p>
    <w:p w14:paraId="6A680EFE" w14:textId="77777777" w:rsidR="00470EC3" w:rsidRPr="00470EC3" w:rsidRDefault="00470EC3" w:rsidP="00470EC3">
      <w:pPr>
        <w:pStyle w:val="Code"/>
      </w:pPr>
      <w:r w:rsidRPr="00470EC3">
        <w:t>     </w:t>
      </w:r>
    </w:p>
    <w:p w14:paraId="3514074E" w14:textId="77777777" w:rsidR="00470EC3" w:rsidRPr="00470EC3" w:rsidRDefault="00470EC3" w:rsidP="00470EC3">
      <w:pPr>
        <w:pStyle w:val="Code"/>
      </w:pPr>
      <w:r w:rsidRPr="00470EC3">
        <w:t>    }</w:t>
      </w:r>
    </w:p>
    <w:p w14:paraId="5C691DCA" w14:textId="77777777" w:rsidR="00470EC3" w:rsidRPr="00470EC3" w:rsidRDefault="00470EC3" w:rsidP="00470EC3">
      <w:pPr>
        <w:pStyle w:val="Code"/>
      </w:pPr>
      <w:r w:rsidRPr="00470EC3">
        <w:t>    private _onChange = (event: React.FormEvent&lt;HTMLDivElement&gt;, item: IDropdownOption | undefined): void =&gt; {</w:t>
      </w:r>
    </w:p>
    <w:p w14:paraId="47A8C226" w14:textId="77777777" w:rsidR="00470EC3" w:rsidRPr="00470EC3" w:rsidRDefault="00470EC3" w:rsidP="00470EC3">
      <w:pPr>
        <w:pStyle w:val="Code"/>
      </w:pPr>
      <w:r w:rsidRPr="00470EC3">
        <w:t>        var selectedKey = item &amp;&amp; item.key as number;</w:t>
      </w:r>
    </w:p>
    <w:p w14:paraId="302CF7A2" w14:textId="77777777" w:rsidR="00470EC3" w:rsidRPr="00470EC3" w:rsidRDefault="00470EC3" w:rsidP="00470EC3">
      <w:pPr>
        <w:pStyle w:val="Code"/>
      </w:pPr>
      <w:r w:rsidRPr="00470EC3">
        <w:t>        this.props.onChange(selectedKey);</w:t>
      </w:r>
    </w:p>
    <w:p w14:paraId="4824D4CC" w14:textId="77777777" w:rsidR="00470EC3" w:rsidRPr="00470EC3" w:rsidRDefault="00470EC3" w:rsidP="00470EC3">
      <w:pPr>
        <w:pStyle w:val="Code"/>
      </w:pPr>
      <w:r w:rsidRPr="00470EC3">
        <w:t>    };</w:t>
      </w:r>
    </w:p>
    <w:p w14:paraId="480472DF" w14:textId="77777777" w:rsidR="00470EC3" w:rsidRPr="00470EC3" w:rsidRDefault="00470EC3" w:rsidP="00470EC3">
      <w:pPr>
        <w:pStyle w:val="Code"/>
      </w:pPr>
      <w:r w:rsidRPr="00470EC3">
        <w:t>    render() {</w:t>
      </w:r>
    </w:p>
    <w:p w14:paraId="6DB7A9E7" w14:textId="77777777" w:rsidR="00470EC3" w:rsidRPr="00470EC3" w:rsidRDefault="00470EC3" w:rsidP="00470EC3">
      <w:pPr>
        <w:pStyle w:val="Code"/>
      </w:pPr>
      <w:r w:rsidRPr="00470EC3">
        <w:t>        return (</w:t>
      </w:r>
    </w:p>
    <w:p w14:paraId="39FDFB67" w14:textId="77777777" w:rsidR="00470EC3" w:rsidRPr="00470EC3" w:rsidRDefault="00470EC3" w:rsidP="00470EC3">
      <w:pPr>
        <w:pStyle w:val="Code"/>
      </w:pPr>
      <w:r w:rsidRPr="00470EC3">
        <w:t>            &lt;Dropdown</w:t>
      </w:r>
    </w:p>
    <w:p w14:paraId="5FA27B41" w14:textId="77777777" w:rsidR="00470EC3" w:rsidRPr="00470EC3" w:rsidRDefault="00470EC3" w:rsidP="00470EC3">
      <w:pPr>
        <w:pStyle w:val="Code"/>
      </w:pPr>
      <w:r w:rsidRPr="00470EC3">
        <w:t>                selectedKey={this.props.value}</w:t>
      </w:r>
    </w:p>
    <w:p w14:paraId="775F4879" w14:textId="77777777" w:rsidR="00470EC3" w:rsidRPr="00470EC3" w:rsidRDefault="00470EC3" w:rsidP="00470EC3">
      <w:pPr>
        <w:pStyle w:val="Code"/>
      </w:pPr>
      <w:r w:rsidRPr="00470EC3">
        <w:t>                onChange={this._onChange}</w:t>
      </w:r>
    </w:p>
    <w:p w14:paraId="1D6C3E53" w14:textId="77777777" w:rsidR="00470EC3" w:rsidRPr="00470EC3" w:rsidRDefault="00470EC3" w:rsidP="00470EC3">
      <w:pPr>
        <w:pStyle w:val="Code"/>
      </w:pPr>
      <w:r w:rsidRPr="00470EC3">
        <w:t>                placeholder="--Select--"</w:t>
      </w:r>
    </w:p>
    <w:p w14:paraId="5C9FAD13" w14:textId="77777777" w:rsidR="00470EC3" w:rsidRPr="00470EC3" w:rsidRDefault="00470EC3" w:rsidP="00470EC3">
      <w:pPr>
        <w:pStyle w:val="Code"/>
      </w:pPr>
      <w:r w:rsidRPr="00470EC3">
        <w:t>                options={this.props.options}</w:t>
      </w:r>
    </w:p>
    <w:p w14:paraId="74BF9135" w14:textId="77777777" w:rsidR="00470EC3" w:rsidRPr="00470EC3" w:rsidRDefault="00470EC3" w:rsidP="00470EC3">
      <w:pPr>
        <w:pStyle w:val="Code"/>
      </w:pPr>
      <w:r w:rsidRPr="00470EC3">
        <w:t>                styles={{ dropdown: { width: "100%" } }}</w:t>
      </w:r>
    </w:p>
    <w:p w14:paraId="7432A040" w14:textId="77777777" w:rsidR="00470EC3" w:rsidRPr="00470EC3" w:rsidRDefault="00470EC3" w:rsidP="00470EC3">
      <w:pPr>
        <w:pStyle w:val="Code"/>
      </w:pPr>
      <w:r w:rsidRPr="00470EC3">
        <w:t>            /&gt;</w:t>
      </w:r>
    </w:p>
    <w:p w14:paraId="553ABD25" w14:textId="77777777" w:rsidR="00470EC3" w:rsidRPr="00470EC3" w:rsidRDefault="00470EC3" w:rsidP="00470EC3">
      <w:pPr>
        <w:pStyle w:val="Code"/>
      </w:pPr>
      <w:r w:rsidRPr="00470EC3">
        <w:t>        );</w:t>
      </w:r>
    </w:p>
    <w:p w14:paraId="4977250F" w14:textId="77777777" w:rsidR="00470EC3" w:rsidRPr="00470EC3" w:rsidRDefault="00470EC3" w:rsidP="00470EC3">
      <w:pPr>
        <w:pStyle w:val="Code"/>
      </w:pPr>
      <w:r w:rsidRPr="00470EC3">
        <w:t>    }</w:t>
      </w:r>
    </w:p>
    <w:p w14:paraId="4293A2A2" w14:textId="43B8FAAC" w:rsidR="00470EC3" w:rsidRDefault="00470EC3" w:rsidP="00470EC3">
      <w:pPr>
        <w:pStyle w:val="Code"/>
      </w:pPr>
      <w:r w:rsidRPr="00470EC3">
        <w:t>}</w:t>
      </w:r>
    </w:p>
    <w:p w14:paraId="6F527E85" w14:textId="54332281" w:rsidR="00470EC3" w:rsidRDefault="00470EC3" w:rsidP="00E45B8C">
      <w:pPr>
        <w:pStyle w:val="ListParagraph"/>
        <w:numPr>
          <w:ilvl w:val="0"/>
          <w:numId w:val="10"/>
        </w:numPr>
        <w:spacing w:after="160" w:line="259" w:lineRule="auto"/>
        <w:ind w:right="0"/>
      </w:pPr>
      <w:r>
        <w:t xml:space="preserve">Your </w:t>
      </w:r>
      <w:r w:rsidRPr="00416E11">
        <w:rPr>
          <w:b/>
          <w:bCs/>
        </w:rPr>
        <w:t>PicklistControl.tsx</w:t>
      </w:r>
      <w:r>
        <w:t xml:space="preserve"> file should now look like the image below.</w:t>
      </w:r>
    </w:p>
    <w:p w14:paraId="48BF9CDC" w14:textId="2BEC2CF2" w:rsidR="00470EC3" w:rsidRDefault="00470EC3" w:rsidP="00470EC3">
      <w:pPr>
        <w:spacing w:after="160" w:line="259" w:lineRule="auto"/>
        <w:ind w:left="360" w:right="0"/>
      </w:pPr>
      <w:r>
        <w:rPr>
          <w:noProof/>
        </w:rPr>
        <w:lastRenderedPageBreak/>
        <w:drawing>
          <wp:inline distT="0" distB="0" distL="0" distR="0" wp14:anchorId="1E8513B0" wp14:editId="74BA8932">
            <wp:extent cx="4453276" cy="2801111"/>
            <wp:effectExtent l="19050" t="19050" r="234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5342" cy="2814991"/>
                    </a:xfrm>
                    <a:prstGeom prst="rect">
                      <a:avLst/>
                    </a:prstGeom>
                    <a:ln w="12700">
                      <a:solidFill>
                        <a:schemeClr val="tx1"/>
                      </a:solidFill>
                    </a:ln>
                  </pic:spPr>
                </pic:pic>
              </a:graphicData>
            </a:graphic>
          </wp:inline>
        </w:drawing>
      </w:r>
    </w:p>
    <w:p w14:paraId="1E62E0B7" w14:textId="3ADE4A1C" w:rsidR="00E45B8C" w:rsidRPr="008A2A0B" w:rsidRDefault="00E45B8C" w:rsidP="00E45B8C">
      <w:pPr>
        <w:pStyle w:val="Heading3"/>
        <w:rPr>
          <w:rFonts w:asciiTheme="minorHAnsi" w:hAnsiTheme="minorHAnsi" w:cstheme="minorHAnsi"/>
          <w:b w:val="0"/>
          <w:color w:val="000000" w:themeColor="text1"/>
        </w:rPr>
      </w:pPr>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3</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Modify Index.ts to render the control</w:t>
      </w:r>
    </w:p>
    <w:p w14:paraId="58FB50B7" w14:textId="77777777" w:rsidR="00E45B8C" w:rsidRDefault="00E45B8C" w:rsidP="00E45B8C">
      <w:pPr>
        <w:pStyle w:val="ListParagraph"/>
        <w:spacing w:after="160" w:line="259" w:lineRule="auto"/>
        <w:ind w:right="0"/>
      </w:pPr>
    </w:p>
    <w:p w14:paraId="2FCF1948" w14:textId="74C231BF" w:rsidR="00843C95" w:rsidRDefault="00470EC3" w:rsidP="00E45B8C">
      <w:pPr>
        <w:pStyle w:val="ListParagraph"/>
        <w:numPr>
          <w:ilvl w:val="0"/>
          <w:numId w:val="10"/>
        </w:numPr>
        <w:spacing w:after="160" w:line="259" w:lineRule="auto"/>
        <w:ind w:right="0"/>
      </w:pPr>
      <w:r>
        <w:t xml:space="preserve">Click to open the </w:t>
      </w:r>
      <w:r w:rsidRPr="00470EC3">
        <w:rPr>
          <w:b/>
          <w:bCs/>
        </w:rPr>
        <w:t>index.ts</w:t>
      </w:r>
      <w:r>
        <w:t xml:space="preserve"> file.</w:t>
      </w:r>
    </w:p>
    <w:p w14:paraId="6F4AD486" w14:textId="55DB4162" w:rsidR="00470EC3" w:rsidRDefault="00470EC3" w:rsidP="00470EC3">
      <w:pPr>
        <w:spacing w:after="160" w:line="259" w:lineRule="auto"/>
        <w:ind w:left="360" w:right="0"/>
      </w:pPr>
      <w:r>
        <w:rPr>
          <w:noProof/>
        </w:rPr>
        <w:drawing>
          <wp:inline distT="0" distB="0" distL="0" distR="0" wp14:anchorId="57684067" wp14:editId="631B2C69">
            <wp:extent cx="2724150" cy="1221407"/>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884" cy="1239222"/>
                    </a:xfrm>
                    <a:prstGeom prst="rect">
                      <a:avLst/>
                    </a:prstGeom>
                    <a:ln w="12700">
                      <a:solidFill>
                        <a:schemeClr val="tx1"/>
                      </a:solidFill>
                    </a:ln>
                  </pic:spPr>
                </pic:pic>
              </a:graphicData>
            </a:graphic>
          </wp:inline>
        </w:drawing>
      </w:r>
    </w:p>
    <w:p w14:paraId="5F22272D" w14:textId="1B559E18" w:rsidR="00470EC3" w:rsidRDefault="003F74DC" w:rsidP="00E45B8C">
      <w:pPr>
        <w:pStyle w:val="ListParagraph"/>
        <w:numPr>
          <w:ilvl w:val="0"/>
          <w:numId w:val="10"/>
        </w:numPr>
        <w:spacing w:after="160" w:line="259" w:lineRule="auto"/>
        <w:ind w:right="0"/>
      </w:pPr>
      <w:r>
        <w:t xml:space="preserve">Add the below </w:t>
      </w:r>
      <w:r w:rsidRPr="003F74DC">
        <w:rPr>
          <w:b/>
          <w:bCs/>
        </w:rPr>
        <w:t>imports</w:t>
      </w:r>
      <w:r>
        <w:t xml:space="preserve"> to </w:t>
      </w:r>
      <w:r w:rsidRPr="003F74DC">
        <w:rPr>
          <w:b/>
          <w:bCs/>
        </w:rPr>
        <w:t>index.ts</w:t>
      </w:r>
      <w:r>
        <w:t xml:space="preserve"> </w:t>
      </w:r>
      <w:r w:rsidR="00C537E1">
        <w:t>after the existing import.</w:t>
      </w:r>
    </w:p>
    <w:p w14:paraId="0FDE284B" w14:textId="77777777" w:rsidR="003F74DC" w:rsidRPr="003F74DC" w:rsidRDefault="003F74DC" w:rsidP="003F74DC">
      <w:pPr>
        <w:pStyle w:val="Code"/>
      </w:pPr>
      <w:r w:rsidRPr="003F74DC">
        <w:t>import * as React from "react";</w:t>
      </w:r>
    </w:p>
    <w:p w14:paraId="58BC80D0" w14:textId="77777777" w:rsidR="003F74DC" w:rsidRPr="003F74DC" w:rsidRDefault="003F74DC" w:rsidP="003F74DC">
      <w:pPr>
        <w:pStyle w:val="Code"/>
      </w:pPr>
      <w:r w:rsidRPr="003F74DC">
        <w:t>import * as ReactDOM from "react-dom";</w:t>
      </w:r>
    </w:p>
    <w:p w14:paraId="52A694E9" w14:textId="77777777" w:rsidR="003F74DC" w:rsidRPr="003F74DC" w:rsidRDefault="003F74DC" w:rsidP="003F74DC">
      <w:pPr>
        <w:pStyle w:val="Code"/>
      </w:pPr>
      <w:r w:rsidRPr="003F74DC">
        <w:t>import { PicklistControl } from "./PicklistControl";</w:t>
      </w:r>
    </w:p>
    <w:p w14:paraId="5BAB9751" w14:textId="77777777" w:rsidR="003F74DC" w:rsidRPr="003F74DC" w:rsidRDefault="003F74DC" w:rsidP="003F74DC">
      <w:pPr>
        <w:pStyle w:val="Code"/>
      </w:pPr>
      <w:r w:rsidRPr="003F74DC">
        <w:t>import { IDropdownOption } from "office-ui-fabric-react/lib/Dropdown";</w:t>
      </w:r>
    </w:p>
    <w:p w14:paraId="0A85D01B" w14:textId="5A303D25" w:rsidR="003F74DC" w:rsidRDefault="003F74DC" w:rsidP="003F74DC">
      <w:pPr>
        <w:pStyle w:val="Code"/>
      </w:pPr>
      <w:r w:rsidRPr="003F74DC">
        <w:t>import { initializeIcons } from '@uifabric/icons';</w:t>
      </w:r>
    </w:p>
    <w:p w14:paraId="7C83A8FB" w14:textId="7F309637" w:rsidR="003F74DC" w:rsidRDefault="003F74DC" w:rsidP="003F74DC">
      <w:pPr>
        <w:spacing w:after="160" w:line="259" w:lineRule="auto"/>
        <w:ind w:left="360" w:right="0"/>
      </w:pPr>
      <w:r>
        <w:rPr>
          <w:noProof/>
        </w:rPr>
        <w:drawing>
          <wp:inline distT="0" distB="0" distL="0" distR="0" wp14:anchorId="05FFC16E" wp14:editId="0A4EF74D">
            <wp:extent cx="4425874" cy="1350383"/>
            <wp:effectExtent l="19050" t="19050" r="1333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8841" cy="1384851"/>
                    </a:xfrm>
                    <a:prstGeom prst="rect">
                      <a:avLst/>
                    </a:prstGeom>
                    <a:ln w="12700">
                      <a:solidFill>
                        <a:schemeClr val="tx1"/>
                      </a:solidFill>
                    </a:ln>
                  </pic:spPr>
                </pic:pic>
              </a:graphicData>
            </a:graphic>
          </wp:inline>
        </w:drawing>
      </w:r>
    </w:p>
    <w:p w14:paraId="761785D1" w14:textId="0BEEB98D" w:rsidR="00B512D4" w:rsidRDefault="00416E11" w:rsidP="00E45B8C">
      <w:pPr>
        <w:pStyle w:val="ListParagraph"/>
        <w:numPr>
          <w:ilvl w:val="0"/>
          <w:numId w:val="10"/>
        </w:numPr>
        <w:spacing w:after="160" w:line="259" w:lineRule="auto"/>
        <w:ind w:right="0"/>
      </w:pPr>
      <w:r>
        <w:lastRenderedPageBreak/>
        <w:t xml:space="preserve">Add the below constant above the </w:t>
      </w:r>
      <w:r w:rsidR="00B512D4">
        <w:t>class</w:t>
      </w:r>
      <w:r w:rsidR="00C83A33">
        <w:t xml:space="preserve"> and below the import statements</w:t>
      </w:r>
      <w:r w:rsidR="00B512D4">
        <w:t>.</w:t>
      </w:r>
      <w:r w:rsidR="00C83A33">
        <w:t xml:space="preserve">  This simply gives us a constant to reference instead of a hard coded magic string.</w:t>
      </w:r>
    </w:p>
    <w:p w14:paraId="61C6E1D9" w14:textId="7108B262" w:rsidR="00B512D4" w:rsidRPr="00B512D4" w:rsidRDefault="00B512D4" w:rsidP="00B512D4">
      <w:pPr>
        <w:pStyle w:val="Code"/>
      </w:pPr>
      <w:r w:rsidRPr="00B512D4">
        <w:t>const picklistFieldName = "picklistField";</w:t>
      </w:r>
    </w:p>
    <w:p w14:paraId="17A76BE1" w14:textId="5F794951" w:rsidR="003F74DC" w:rsidRDefault="00C537E1" w:rsidP="00E45B8C">
      <w:pPr>
        <w:pStyle w:val="ListParagraph"/>
        <w:numPr>
          <w:ilvl w:val="0"/>
          <w:numId w:val="10"/>
        </w:numPr>
        <w:spacing w:after="160" w:line="259" w:lineRule="auto"/>
        <w:ind w:right="0"/>
      </w:pPr>
      <w:r>
        <w:t>Add the below properties inside the class and before the constructor.</w:t>
      </w:r>
      <w:r w:rsidR="00C83A33">
        <w:t xml:space="preserve"> These are class scoped variables.</w:t>
      </w:r>
    </w:p>
    <w:p w14:paraId="69D5D876" w14:textId="77777777" w:rsidR="00C537E1" w:rsidRPr="00C537E1" w:rsidRDefault="00C537E1" w:rsidP="00C537E1">
      <w:pPr>
        <w:pStyle w:val="Code"/>
      </w:pPr>
      <w:r w:rsidRPr="00C537E1">
        <w:t>    _container: HTMLDivElement;</w:t>
      </w:r>
    </w:p>
    <w:p w14:paraId="4BDE12C3" w14:textId="77777777" w:rsidR="00C537E1" w:rsidRPr="00C537E1" w:rsidRDefault="00C537E1" w:rsidP="00C537E1">
      <w:pPr>
        <w:pStyle w:val="Code"/>
      </w:pPr>
      <w:r w:rsidRPr="00C537E1">
        <w:t>    _context: ComponentFramework.Context&lt;IInputs&gt;;</w:t>
      </w:r>
    </w:p>
    <w:p w14:paraId="2182B243" w14:textId="77777777" w:rsidR="00C537E1" w:rsidRPr="00C537E1" w:rsidRDefault="00C537E1" w:rsidP="00C537E1">
      <w:pPr>
        <w:pStyle w:val="Code"/>
      </w:pPr>
      <w:r w:rsidRPr="00C537E1">
        <w:t>    _notifyOutputChanged: () =&gt; void;</w:t>
      </w:r>
    </w:p>
    <w:p w14:paraId="3C98AEA0" w14:textId="45471371" w:rsidR="00C537E1" w:rsidRDefault="00C537E1" w:rsidP="00C537E1">
      <w:pPr>
        <w:pStyle w:val="Code"/>
      </w:pPr>
      <w:r w:rsidRPr="00C537E1">
        <w:t>    _selectedValue: number | undefined;</w:t>
      </w:r>
    </w:p>
    <w:p w14:paraId="695A17DC" w14:textId="7D0625F5" w:rsidR="00C537E1" w:rsidRDefault="00B512D4" w:rsidP="00C537E1">
      <w:pPr>
        <w:spacing w:after="160" w:line="259" w:lineRule="auto"/>
        <w:ind w:left="360" w:right="0"/>
      </w:pPr>
      <w:r>
        <w:rPr>
          <w:noProof/>
        </w:rPr>
        <w:drawing>
          <wp:inline distT="0" distB="0" distL="0" distR="0" wp14:anchorId="6FEB268E" wp14:editId="38E708BB">
            <wp:extent cx="5224725" cy="1612118"/>
            <wp:effectExtent l="19050" t="19050" r="1460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750" cy="1621074"/>
                    </a:xfrm>
                    <a:prstGeom prst="rect">
                      <a:avLst/>
                    </a:prstGeom>
                    <a:ln w="12700">
                      <a:solidFill>
                        <a:schemeClr val="tx1"/>
                      </a:solidFill>
                    </a:ln>
                  </pic:spPr>
                </pic:pic>
              </a:graphicData>
            </a:graphic>
          </wp:inline>
        </w:drawing>
      </w:r>
    </w:p>
    <w:p w14:paraId="6D4B2D22" w14:textId="14F9E629" w:rsidR="00C537E1" w:rsidRDefault="00C537E1" w:rsidP="00E45B8C">
      <w:pPr>
        <w:pStyle w:val="ListParagraph"/>
        <w:numPr>
          <w:ilvl w:val="0"/>
          <w:numId w:val="10"/>
        </w:numPr>
        <w:spacing w:after="160" w:line="259" w:lineRule="auto"/>
        <w:ind w:right="0"/>
      </w:pPr>
      <w:r>
        <w:t xml:space="preserve">Add </w:t>
      </w:r>
      <w:r w:rsidRPr="00EA575F">
        <w:rPr>
          <w:b/>
          <w:bCs/>
        </w:rPr>
        <w:t>on</w:t>
      </w:r>
      <w:r w:rsidR="00EA575F" w:rsidRPr="00EA575F">
        <w:rPr>
          <w:b/>
          <w:bCs/>
        </w:rPr>
        <w:t>C</w:t>
      </w:r>
      <w:r w:rsidRPr="00EA575F">
        <w:rPr>
          <w:b/>
          <w:bCs/>
        </w:rPr>
        <w:t>hang</w:t>
      </w:r>
      <w:r w:rsidR="00EA575F" w:rsidRPr="00EA575F">
        <w:rPr>
          <w:b/>
          <w:bCs/>
        </w:rPr>
        <w:t>e</w:t>
      </w:r>
      <w:r w:rsidR="00EA575F">
        <w:t xml:space="preserve"> </w:t>
      </w:r>
      <w:r w:rsidR="00416E11">
        <w:t>function</w:t>
      </w:r>
      <w:r w:rsidR="00EA575F">
        <w:t xml:space="preserve"> to the </w:t>
      </w:r>
      <w:r w:rsidR="00EA575F" w:rsidRPr="00EA575F">
        <w:rPr>
          <w:b/>
          <w:bCs/>
        </w:rPr>
        <w:t>index.ts</w:t>
      </w:r>
      <w:r w:rsidR="00EA575F">
        <w:t xml:space="preserve"> file</w:t>
      </w:r>
      <w:r w:rsidR="00C83A33">
        <w:t xml:space="preserve"> just before the last }</w:t>
      </w:r>
    </w:p>
    <w:p w14:paraId="39548DCD" w14:textId="77777777" w:rsidR="00EA575F" w:rsidRPr="00EA575F" w:rsidRDefault="00EA575F" w:rsidP="00EA575F">
      <w:pPr>
        <w:pStyle w:val="Code"/>
      </w:pPr>
      <w:r w:rsidRPr="00EA575F">
        <w:t>    onChange = (newValue: number | undefined) =&gt; {</w:t>
      </w:r>
    </w:p>
    <w:p w14:paraId="7BD0B534" w14:textId="77777777" w:rsidR="00EA575F" w:rsidRPr="00EA575F" w:rsidRDefault="00EA575F" w:rsidP="00EA575F">
      <w:pPr>
        <w:pStyle w:val="Code"/>
      </w:pPr>
      <w:r w:rsidRPr="00EA575F">
        <w:t>        this._selectedValue = newValue;</w:t>
      </w:r>
    </w:p>
    <w:p w14:paraId="10C493E4" w14:textId="77777777" w:rsidR="00EA575F" w:rsidRPr="00EA575F" w:rsidRDefault="00EA575F" w:rsidP="00EA575F">
      <w:pPr>
        <w:pStyle w:val="Code"/>
      </w:pPr>
      <w:r w:rsidRPr="00EA575F">
        <w:t>        this._notifyOutputChanged();</w:t>
      </w:r>
    </w:p>
    <w:p w14:paraId="345D0229" w14:textId="1094AB28" w:rsidR="00EA575F" w:rsidRDefault="00EA575F" w:rsidP="00EA575F">
      <w:pPr>
        <w:pStyle w:val="Code"/>
      </w:pPr>
      <w:r w:rsidRPr="00EA575F">
        <w:t>    };</w:t>
      </w:r>
    </w:p>
    <w:p w14:paraId="51F8E8BE" w14:textId="40F1EC67" w:rsidR="00EA575F" w:rsidRDefault="00EA575F" w:rsidP="00EA575F">
      <w:pPr>
        <w:spacing w:after="160" w:line="259" w:lineRule="auto"/>
        <w:ind w:left="360" w:right="0"/>
      </w:pPr>
      <w:r>
        <w:rPr>
          <w:noProof/>
        </w:rPr>
        <w:drawing>
          <wp:inline distT="0" distB="0" distL="0" distR="0" wp14:anchorId="1C070C4E" wp14:editId="5FC24508">
            <wp:extent cx="4441990" cy="1639306"/>
            <wp:effectExtent l="19050" t="19050" r="1587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8570" cy="1649115"/>
                    </a:xfrm>
                    <a:prstGeom prst="rect">
                      <a:avLst/>
                    </a:prstGeom>
                    <a:ln w="12700">
                      <a:solidFill>
                        <a:schemeClr val="tx1"/>
                      </a:solidFill>
                    </a:ln>
                  </pic:spPr>
                </pic:pic>
              </a:graphicData>
            </a:graphic>
          </wp:inline>
        </w:drawing>
      </w:r>
    </w:p>
    <w:p w14:paraId="36D00090" w14:textId="482BDF5C" w:rsidR="00B8375D" w:rsidRDefault="00B8375D">
      <w:pPr>
        <w:spacing w:after="200"/>
        <w:ind w:left="0" w:right="0"/>
      </w:pPr>
      <w:r>
        <w:br w:type="page"/>
      </w:r>
    </w:p>
    <w:p w14:paraId="56249E9E" w14:textId="77777777" w:rsidR="00B8375D" w:rsidRDefault="00B8375D" w:rsidP="00B8375D">
      <w:pPr>
        <w:pStyle w:val="ListParagraph"/>
        <w:spacing w:after="160" w:line="259" w:lineRule="auto"/>
        <w:ind w:right="0"/>
      </w:pPr>
    </w:p>
    <w:p w14:paraId="0EECC7B8" w14:textId="1A43D1B0" w:rsidR="00EA575F" w:rsidRDefault="00EA575F" w:rsidP="00E45B8C">
      <w:pPr>
        <w:pStyle w:val="ListParagraph"/>
        <w:numPr>
          <w:ilvl w:val="0"/>
          <w:numId w:val="10"/>
        </w:numPr>
        <w:spacing w:after="160" w:line="259" w:lineRule="auto"/>
        <w:ind w:right="0"/>
      </w:pPr>
      <w:r>
        <w:t xml:space="preserve">Add the </w:t>
      </w:r>
      <w:r w:rsidR="00416E11">
        <w:t>function</w:t>
      </w:r>
      <w:r>
        <w:t xml:space="preserve"> that will render the control to the </w:t>
      </w:r>
      <w:r w:rsidRPr="00EA575F">
        <w:rPr>
          <w:b/>
          <w:bCs/>
        </w:rPr>
        <w:t>index.ts</w:t>
      </w:r>
      <w:r>
        <w:t xml:space="preserve"> file.</w:t>
      </w:r>
      <w:r w:rsidR="00C83A33">
        <w:t xml:space="preserve">  This function will be called to add the Dropdown control to the ReactDOM.</w:t>
      </w:r>
    </w:p>
    <w:p w14:paraId="25826C6A" w14:textId="77777777" w:rsidR="00EA575F" w:rsidRPr="00EA575F" w:rsidRDefault="00EA575F" w:rsidP="00EA575F">
      <w:pPr>
        <w:pStyle w:val="Code"/>
      </w:pPr>
      <w:r w:rsidRPr="00EA575F">
        <w:t>    private renderControl(context: ComponentFramework.Context&lt;IInputs&gt;) {</w:t>
      </w:r>
    </w:p>
    <w:p w14:paraId="1785DECD" w14:textId="77777777" w:rsidR="00EA575F" w:rsidRPr="00EA575F" w:rsidRDefault="00EA575F" w:rsidP="00EA575F">
      <w:pPr>
        <w:pStyle w:val="Code"/>
      </w:pPr>
      <w:r w:rsidRPr="00EA575F">
        <w:t>        // Get options metadata</w:t>
      </w:r>
    </w:p>
    <w:p w14:paraId="05C10C1C" w14:textId="77777777" w:rsidR="00EA575F" w:rsidRPr="00EA575F" w:rsidRDefault="00EA575F" w:rsidP="00EA575F">
      <w:pPr>
        <w:pStyle w:val="Code"/>
      </w:pPr>
      <w:r w:rsidRPr="00EA575F">
        <w:t>        var metadata = context.parameters.picklistField.attributes;</w:t>
      </w:r>
    </w:p>
    <w:p w14:paraId="59FA3309" w14:textId="77777777" w:rsidR="00EA575F" w:rsidRPr="00EA575F" w:rsidRDefault="00EA575F" w:rsidP="00EA575F">
      <w:pPr>
        <w:pStyle w:val="Code"/>
      </w:pPr>
      <w:r w:rsidRPr="00EA575F">
        <w:t>        if (metadata &amp;&amp; context.parameters.filtering.raw) {</w:t>
      </w:r>
    </w:p>
    <w:p w14:paraId="6E84C831" w14:textId="77777777" w:rsidR="00EA575F" w:rsidRPr="00EA575F" w:rsidRDefault="00EA575F" w:rsidP="00EA575F">
      <w:pPr>
        <w:pStyle w:val="Code"/>
      </w:pPr>
      <w:r w:rsidRPr="00EA575F">
        <w:t>            </w:t>
      </w:r>
    </w:p>
    <w:p w14:paraId="7700FD87" w14:textId="77777777" w:rsidR="00EA575F" w:rsidRPr="00EA575F" w:rsidRDefault="00EA575F" w:rsidP="00EA575F">
      <w:pPr>
        <w:pStyle w:val="Code"/>
      </w:pPr>
      <w:r w:rsidRPr="00EA575F">
        <w:t>            // Get the configuration input parameter - comma separated list of optionset values</w:t>
      </w:r>
    </w:p>
    <w:p w14:paraId="7C0B1C73" w14:textId="77777777" w:rsidR="00EA575F" w:rsidRPr="00EA575F" w:rsidRDefault="00EA575F" w:rsidP="00EA575F">
      <w:pPr>
        <w:pStyle w:val="Code"/>
      </w:pPr>
      <w:r w:rsidRPr="00EA575F">
        <w:t>            var filterInput = context.parameters.filtering.raw.</w:t>
      </w:r>
    </w:p>
    <w:p w14:paraId="514F6415" w14:textId="77777777" w:rsidR="00EA575F" w:rsidRPr="00EA575F" w:rsidRDefault="00EA575F" w:rsidP="00EA575F">
      <w:pPr>
        <w:pStyle w:val="Code"/>
      </w:pPr>
      <w:r w:rsidRPr="00EA575F">
        <w:t>                split(",").map((a) =&gt; { return parseInt(a) });</w:t>
      </w:r>
    </w:p>
    <w:p w14:paraId="6DBF60A7" w14:textId="77777777" w:rsidR="00EA575F" w:rsidRPr="00EA575F" w:rsidRDefault="00EA575F" w:rsidP="00EA575F">
      <w:pPr>
        <w:pStyle w:val="Code"/>
      </w:pPr>
      <w:r w:rsidRPr="00EA575F">
        <w:t>            // Create filtered options provided by the metadata</w:t>
      </w:r>
    </w:p>
    <w:p w14:paraId="61EBDD81" w14:textId="77777777" w:rsidR="00EA575F" w:rsidRPr="00EA575F" w:rsidRDefault="00EA575F" w:rsidP="00EA575F">
      <w:pPr>
        <w:pStyle w:val="Code"/>
      </w:pPr>
      <w:r w:rsidRPr="00EA575F">
        <w:t>            // Do this with every render in case they change</w:t>
      </w:r>
    </w:p>
    <w:p w14:paraId="309D7B00" w14:textId="77777777" w:rsidR="00EA575F" w:rsidRPr="00EA575F" w:rsidRDefault="00EA575F" w:rsidP="00EA575F">
      <w:pPr>
        <w:pStyle w:val="Code"/>
      </w:pPr>
      <w:r w:rsidRPr="00EA575F">
        <w:t>            var options = metadata.Options</w:t>
      </w:r>
    </w:p>
    <w:p w14:paraId="24848060" w14:textId="77777777" w:rsidR="00EA575F" w:rsidRPr="00EA575F" w:rsidRDefault="00EA575F" w:rsidP="00EA575F">
      <w:pPr>
        <w:pStyle w:val="Code"/>
      </w:pPr>
      <w:r w:rsidRPr="00EA575F">
        <w:t>                .filter((o) =&gt; filterInput.includes(o.Value))</w:t>
      </w:r>
    </w:p>
    <w:p w14:paraId="0A3DA065" w14:textId="77777777" w:rsidR="00EA575F" w:rsidRPr="00EA575F" w:rsidRDefault="00EA575F" w:rsidP="00EA575F">
      <w:pPr>
        <w:pStyle w:val="Code"/>
      </w:pPr>
      <w:r w:rsidRPr="00EA575F">
        <w:t>                .map((v) =&gt; {</w:t>
      </w:r>
    </w:p>
    <w:p w14:paraId="793EFB09" w14:textId="77777777" w:rsidR="00EA575F" w:rsidRPr="00EA575F" w:rsidRDefault="00EA575F" w:rsidP="00EA575F">
      <w:pPr>
        <w:pStyle w:val="Code"/>
      </w:pPr>
      <w:r w:rsidRPr="00EA575F">
        <w:t>                    return {</w:t>
      </w:r>
    </w:p>
    <w:p w14:paraId="003178E4" w14:textId="77777777" w:rsidR="00EA575F" w:rsidRPr="00EA575F" w:rsidRDefault="00EA575F" w:rsidP="00EA575F">
      <w:pPr>
        <w:pStyle w:val="Code"/>
      </w:pPr>
      <w:r w:rsidRPr="00EA575F">
        <w:t>                        key: v.Value,</w:t>
      </w:r>
    </w:p>
    <w:p w14:paraId="04F7769C" w14:textId="77777777" w:rsidR="00EA575F" w:rsidRPr="00EA575F" w:rsidRDefault="00EA575F" w:rsidP="00EA575F">
      <w:pPr>
        <w:pStyle w:val="Code"/>
      </w:pPr>
      <w:r w:rsidRPr="00EA575F">
        <w:t>                        text: v.Label</w:t>
      </w:r>
    </w:p>
    <w:p w14:paraId="248DDF7E" w14:textId="77777777" w:rsidR="00EA575F" w:rsidRPr="00EA575F" w:rsidRDefault="00EA575F" w:rsidP="00EA575F">
      <w:pPr>
        <w:pStyle w:val="Code"/>
      </w:pPr>
      <w:r w:rsidRPr="00EA575F">
        <w:t>                    } as IDropdownOption</w:t>
      </w:r>
    </w:p>
    <w:p w14:paraId="71C3BC0C" w14:textId="77777777" w:rsidR="00EA575F" w:rsidRPr="00EA575F" w:rsidRDefault="00EA575F" w:rsidP="00EA575F">
      <w:pPr>
        <w:pStyle w:val="Code"/>
      </w:pPr>
      <w:r w:rsidRPr="00EA575F">
        <w:t>                });</w:t>
      </w:r>
    </w:p>
    <w:p w14:paraId="7D12191F" w14:textId="77777777" w:rsidR="00EA575F" w:rsidRPr="00EA575F" w:rsidRDefault="00EA575F" w:rsidP="00EA575F">
      <w:pPr>
        <w:pStyle w:val="Code"/>
      </w:pPr>
      <w:r w:rsidRPr="00EA575F">
        <w:t>            ReactDOM.render(</w:t>
      </w:r>
    </w:p>
    <w:p w14:paraId="3A5AAD21" w14:textId="77777777" w:rsidR="00EA575F" w:rsidRPr="00EA575F" w:rsidRDefault="00EA575F" w:rsidP="00EA575F">
      <w:pPr>
        <w:pStyle w:val="Code"/>
      </w:pPr>
      <w:r w:rsidRPr="00EA575F">
        <w:t>                React.createElement(PicklistControl, {</w:t>
      </w:r>
    </w:p>
    <w:p w14:paraId="43B08FFF" w14:textId="77777777" w:rsidR="00EA575F" w:rsidRPr="00EA575F" w:rsidRDefault="00EA575F" w:rsidP="00EA575F">
      <w:pPr>
        <w:pStyle w:val="Code"/>
      </w:pPr>
      <w:r w:rsidRPr="00EA575F">
        <w:t>                    value: this._selectedValue,</w:t>
      </w:r>
    </w:p>
    <w:p w14:paraId="67910EA3" w14:textId="77777777" w:rsidR="00EA575F" w:rsidRPr="00EA575F" w:rsidRDefault="00EA575F" w:rsidP="00EA575F">
      <w:pPr>
        <w:pStyle w:val="Code"/>
      </w:pPr>
      <w:r w:rsidRPr="00EA575F">
        <w:t>                    options: options,</w:t>
      </w:r>
    </w:p>
    <w:p w14:paraId="42EB7DB9" w14:textId="77777777" w:rsidR="00EA575F" w:rsidRPr="00EA575F" w:rsidRDefault="00EA575F" w:rsidP="00EA575F">
      <w:pPr>
        <w:pStyle w:val="Code"/>
      </w:pPr>
      <w:r w:rsidRPr="00EA575F">
        <w:t>                    onChange: this.onChange</w:t>
      </w:r>
    </w:p>
    <w:p w14:paraId="5F42FB5F" w14:textId="77777777" w:rsidR="00EA575F" w:rsidRPr="00EA575F" w:rsidRDefault="00EA575F" w:rsidP="00EA575F">
      <w:pPr>
        <w:pStyle w:val="Code"/>
      </w:pPr>
      <w:r w:rsidRPr="00EA575F">
        <w:t>                }),</w:t>
      </w:r>
    </w:p>
    <w:p w14:paraId="27B24B32" w14:textId="77777777" w:rsidR="00EA575F" w:rsidRPr="00EA575F" w:rsidRDefault="00EA575F" w:rsidP="00EA575F">
      <w:pPr>
        <w:pStyle w:val="Code"/>
      </w:pPr>
      <w:r w:rsidRPr="00EA575F">
        <w:t>                this._container</w:t>
      </w:r>
    </w:p>
    <w:p w14:paraId="7DFB9547" w14:textId="77777777" w:rsidR="00EA575F" w:rsidRPr="00EA575F" w:rsidRDefault="00EA575F" w:rsidP="00EA575F">
      <w:pPr>
        <w:pStyle w:val="Code"/>
      </w:pPr>
      <w:r w:rsidRPr="00EA575F">
        <w:t>            );</w:t>
      </w:r>
    </w:p>
    <w:p w14:paraId="379AB603" w14:textId="77777777" w:rsidR="00EA575F" w:rsidRPr="00EA575F" w:rsidRDefault="00EA575F" w:rsidP="00EA575F">
      <w:pPr>
        <w:pStyle w:val="Code"/>
      </w:pPr>
      <w:r w:rsidRPr="00EA575F">
        <w:t>        }</w:t>
      </w:r>
    </w:p>
    <w:p w14:paraId="22828BF1" w14:textId="4A459E7E" w:rsidR="00EA575F" w:rsidRDefault="00EA575F" w:rsidP="00EA575F">
      <w:pPr>
        <w:pStyle w:val="Code"/>
      </w:pPr>
      <w:r w:rsidRPr="00EA575F">
        <w:t>    }</w:t>
      </w:r>
    </w:p>
    <w:p w14:paraId="636D41A0" w14:textId="6CA17B9C" w:rsidR="00EA575F" w:rsidRDefault="00EA575F" w:rsidP="00EA575F">
      <w:pPr>
        <w:spacing w:after="160" w:line="259" w:lineRule="auto"/>
        <w:ind w:left="360" w:right="0"/>
      </w:pPr>
      <w:r>
        <w:rPr>
          <w:noProof/>
        </w:rPr>
        <w:lastRenderedPageBreak/>
        <w:drawing>
          <wp:inline distT="0" distB="0" distL="0" distR="0" wp14:anchorId="0A0FFA86" wp14:editId="17DEED21">
            <wp:extent cx="4036257" cy="285587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1986" cy="2867004"/>
                    </a:xfrm>
                    <a:prstGeom prst="rect">
                      <a:avLst/>
                    </a:prstGeom>
                    <a:ln w="12700">
                      <a:solidFill>
                        <a:schemeClr val="tx1"/>
                      </a:solidFill>
                    </a:ln>
                  </pic:spPr>
                </pic:pic>
              </a:graphicData>
            </a:graphic>
          </wp:inline>
        </w:drawing>
      </w:r>
    </w:p>
    <w:p w14:paraId="0EB5B2D3" w14:textId="60DBCA9F" w:rsidR="00EA575F" w:rsidRDefault="00416E11" w:rsidP="00E45B8C">
      <w:pPr>
        <w:pStyle w:val="ListParagraph"/>
        <w:numPr>
          <w:ilvl w:val="0"/>
          <w:numId w:val="10"/>
        </w:numPr>
        <w:spacing w:after="160" w:line="259" w:lineRule="auto"/>
        <w:ind w:right="0"/>
      </w:pPr>
      <w:r>
        <w:t>Add the</w:t>
      </w:r>
      <w:r w:rsidR="00C83A33">
        <w:t xml:space="preserve"> getRawValue</w:t>
      </w:r>
      <w:r>
        <w:t xml:space="preserve"> function below to the index.ts file.</w:t>
      </w:r>
      <w:r w:rsidR="00C83A33">
        <w:t xml:space="preserve"> This will get the current value of the input parameter that was bound in the app.  Note: until you build you will have an error indication under the picklistField property name.</w:t>
      </w:r>
    </w:p>
    <w:p w14:paraId="389A6254" w14:textId="77777777" w:rsidR="00416E11" w:rsidRPr="00416E11" w:rsidRDefault="00416E11" w:rsidP="00416E11">
      <w:pPr>
        <w:pStyle w:val="Code"/>
      </w:pPr>
      <w:r w:rsidRPr="00416E11">
        <w:t>private getRawValue(context: ComponentFramework.Context&lt;IInputs&gt;) {</w:t>
      </w:r>
    </w:p>
    <w:p w14:paraId="15BAF1B5" w14:textId="77777777" w:rsidR="00416E11" w:rsidRPr="00416E11" w:rsidRDefault="00416E11" w:rsidP="00416E11">
      <w:pPr>
        <w:pStyle w:val="Code"/>
      </w:pPr>
      <w:r w:rsidRPr="00416E11">
        <w:t>        let rawValue = context.parameters.picklistField.raw;</w:t>
      </w:r>
    </w:p>
    <w:p w14:paraId="3FD76147" w14:textId="77777777" w:rsidR="00416E11" w:rsidRPr="00416E11" w:rsidRDefault="00416E11" w:rsidP="00416E11">
      <w:pPr>
        <w:pStyle w:val="Code"/>
      </w:pPr>
      <w:r w:rsidRPr="00416E11">
        <w:t>        return rawValue == null ? undefined : rawValue;</w:t>
      </w:r>
    </w:p>
    <w:p w14:paraId="4F11AD16" w14:textId="3742BE10" w:rsidR="00416E11" w:rsidRDefault="00416E11" w:rsidP="00416E11">
      <w:pPr>
        <w:pStyle w:val="Code"/>
      </w:pPr>
      <w:r w:rsidRPr="00416E11">
        <w:t>    }</w:t>
      </w:r>
    </w:p>
    <w:p w14:paraId="7172CD0B" w14:textId="7522CB2F" w:rsidR="00416E11" w:rsidRDefault="00416E11" w:rsidP="00416E11">
      <w:pPr>
        <w:spacing w:after="160" w:line="259" w:lineRule="auto"/>
        <w:ind w:left="360" w:right="0"/>
      </w:pPr>
      <w:r>
        <w:rPr>
          <w:noProof/>
        </w:rPr>
        <w:drawing>
          <wp:inline distT="0" distB="0" distL="0" distR="0" wp14:anchorId="52D9B6B8" wp14:editId="1B33A6EC">
            <wp:extent cx="4359652" cy="12391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134" cy="1252605"/>
                    </a:xfrm>
                    <a:prstGeom prst="rect">
                      <a:avLst/>
                    </a:prstGeom>
                  </pic:spPr>
                </pic:pic>
              </a:graphicData>
            </a:graphic>
          </wp:inline>
        </w:drawing>
      </w:r>
    </w:p>
    <w:p w14:paraId="77DFC5D9" w14:textId="5F3E529A" w:rsidR="00416E11" w:rsidRDefault="00416E11" w:rsidP="00E45B8C">
      <w:pPr>
        <w:pStyle w:val="ListParagraph"/>
        <w:numPr>
          <w:ilvl w:val="0"/>
          <w:numId w:val="10"/>
        </w:numPr>
        <w:spacing w:after="160" w:line="259" w:lineRule="auto"/>
        <w:ind w:right="0"/>
      </w:pPr>
      <w:r>
        <w:t xml:space="preserve">Add the snippet below inside the </w:t>
      </w:r>
      <w:r w:rsidRPr="00416E11">
        <w:rPr>
          <w:b/>
          <w:bCs/>
        </w:rPr>
        <w:t>init</w:t>
      </w:r>
      <w:r>
        <w:t xml:space="preserve"> function.</w:t>
      </w:r>
      <w:r w:rsidR="00C83A33">
        <w:t xml:space="preserve">  The init function is u</w:t>
      </w:r>
      <w:r w:rsidR="00C83A33" w:rsidRPr="00C83A33">
        <w:t xml:space="preserve">sed to initialize the control instance. </w:t>
      </w:r>
      <w:r w:rsidR="001F6517">
        <w:t xml:space="preserve">You could also </w:t>
      </w:r>
      <w:r w:rsidR="00C83A33" w:rsidRPr="00C83A33">
        <w:t>kick off remote server calls and other initialization actions here.</w:t>
      </w:r>
      <w:r w:rsidR="001F6517">
        <w:t xml:space="preserve">  If this was a Dataset component, you would do this in updateView</w:t>
      </w:r>
    </w:p>
    <w:p w14:paraId="3B8C4F8C" w14:textId="77777777" w:rsidR="00416E11" w:rsidRPr="00416E11" w:rsidRDefault="00416E11" w:rsidP="00416E11">
      <w:pPr>
        <w:pStyle w:val="Code"/>
      </w:pPr>
      <w:r w:rsidRPr="00416E11">
        <w:t>        this._container = container;</w:t>
      </w:r>
    </w:p>
    <w:p w14:paraId="10D48D9F" w14:textId="77777777" w:rsidR="00416E11" w:rsidRPr="00416E11" w:rsidRDefault="00416E11" w:rsidP="00416E11">
      <w:pPr>
        <w:pStyle w:val="Code"/>
      </w:pPr>
      <w:r w:rsidRPr="00416E11">
        <w:t>        this._context = context;</w:t>
      </w:r>
    </w:p>
    <w:p w14:paraId="4549C57C" w14:textId="77777777" w:rsidR="00416E11" w:rsidRPr="00416E11" w:rsidRDefault="00416E11" w:rsidP="00416E11">
      <w:pPr>
        <w:pStyle w:val="Code"/>
      </w:pPr>
      <w:r w:rsidRPr="00416E11">
        <w:t>        this._notifyOutputChanged = notifyOutputChanged;</w:t>
      </w:r>
    </w:p>
    <w:p w14:paraId="3A29ECC8" w14:textId="77777777" w:rsidR="00416E11" w:rsidRPr="00416E11" w:rsidRDefault="00416E11" w:rsidP="00416E11">
      <w:pPr>
        <w:pStyle w:val="Code"/>
      </w:pPr>
      <w:r w:rsidRPr="00416E11">
        <w:t>        this._selectedValue = this.getRawValue(context);</w:t>
      </w:r>
    </w:p>
    <w:p w14:paraId="45D4AC22" w14:textId="622AFC2C" w:rsidR="00416E11" w:rsidRDefault="00416E11" w:rsidP="00416E11">
      <w:pPr>
        <w:pStyle w:val="Code"/>
      </w:pPr>
      <w:r w:rsidRPr="00416E11">
        <w:t>        this.renderControl(context);</w:t>
      </w:r>
    </w:p>
    <w:p w14:paraId="2138EB34" w14:textId="12347B7B" w:rsidR="00416E11" w:rsidRDefault="00416E11" w:rsidP="00416E11">
      <w:pPr>
        <w:spacing w:after="160" w:line="259" w:lineRule="auto"/>
        <w:ind w:left="360" w:right="0"/>
      </w:pPr>
      <w:r>
        <w:rPr>
          <w:noProof/>
        </w:rPr>
        <w:lastRenderedPageBreak/>
        <w:drawing>
          <wp:inline distT="0" distB="0" distL="0" distR="0" wp14:anchorId="0271E47F" wp14:editId="4D6588B9">
            <wp:extent cx="3917619" cy="872324"/>
            <wp:effectExtent l="19050" t="19050" r="2603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3742" cy="884821"/>
                    </a:xfrm>
                    <a:prstGeom prst="rect">
                      <a:avLst/>
                    </a:prstGeom>
                    <a:ln w="12700">
                      <a:solidFill>
                        <a:schemeClr val="tx1"/>
                      </a:solidFill>
                    </a:ln>
                  </pic:spPr>
                </pic:pic>
              </a:graphicData>
            </a:graphic>
          </wp:inline>
        </w:drawing>
      </w:r>
    </w:p>
    <w:p w14:paraId="41DD9793" w14:textId="018F696A" w:rsidR="00416E11" w:rsidRDefault="00B512D4" w:rsidP="00E45B8C">
      <w:pPr>
        <w:pStyle w:val="ListParagraph"/>
        <w:numPr>
          <w:ilvl w:val="0"/>
          <w:numId w:val="10"/>
        </w:numPr>
        <w:spacing w:after="160" w:line="259" w:lineRule="auto"/>
        <w:ind w:right="0"/>
      </w:pPr>
      <w:r>
        <w:t xml:space="preserve">Locate the </w:t>
      </w:r>
      <w:r w:rsidRPr="00B512D4">
        <w:rPr>
          <w:b/>
          <w:bCs/>
        </w:rPr>
        <w:t>updateView</w:t>
      </w:r>
      <w:r>
        <w:t xml:space="preserve"> function and add the snippet below.</w:t>
      </w:r>
      <w:r w:rsidR="001F6517">
        <w:t xml:space="preserve"> The updateView function is </w:t>
      </w:r>
      <w:r w:rsidR="00B8375D">
        <w:t>c</w:t>
      </w:r>
      <w:bookmarkStart w:id="12" w:name="_GoBack"/>
      <w:bookmarkEnd w:id="12"/>
      <w:r w:rsidR="001F6517" w:rsidRPr="001F6517">
        <w:t>alled when any value in the property bag has changed. This includes field values, data-sets, global values such as container height and width, offline status, control metadata values such as label, visible, etc.</w:t>
      </w:r>
    </w:p>
    <w:p w14:paraId="3897C3E6" w14:textId="77777777" w:rsidR="00B512D4" w:rsidRPr="00B512D4" w:rsidRDefault="00B512D4" w:rsidP="00B512D4">
      <w:pPr>
        <w:pStyle w:val="Code"/>
      </w:pPr>
      <w:r w:rsidRPr="00B512D4">
        <w:t>if (context.updatedProperties.includes(picklistFieldName)) {</w:t>
      </w:r>
    </w:p>
    <w:p w14:paraId="31431EE1" w14:textId="77777777" w:rsidR="00B512D4" w:rsidRPr="00B512D4" w:rsidRDefault="00B512D4" w:rsidP="00B512D4">
      <w:pPr>
        <w:pStyle w:val="Code"/>
      </w:pPr>
      <w:r w:rsidRPr="00B512D4">
        <w:t>            this._selectedValue = this.getRawValue(context);</w:t>
      </w:r>
    </w:p>
    <w:p w14:paraId="77046CC9" w14:textId="77777777" w:rsidR="00B512D4" w:rsidRPr="00B512D4" w:rsidRDefault="00B512D4" w:rsidP="00B512D4">
      <w:pPr>
        <w:pStyle w:val="Code"/>
      </w:pPr>
      <w:r w:rsidRPr="00B512D4">
        <w:t>            // Add code to update control view</w:t>
      </w:r>
    </w:p>
    <w:p w14:paraId="7FCE4D0F" w14:textId="77777777" w:rsidR="00B512D4" w:rsidRPr="00B512D4" w:rsidRDefault="00B512D4" w:rsidP="00B512D4">
      <w:pPr>
        <w:pStyle w:val="Code"/>
      </w:pPr>
      <w:r w:rsidRPr="00B512D4">
        <w:t>            this.renderControl(context);</w:t>
      </w:r>
    </w:p>
    <w:p w14:paraId="599DFCA5" w14:textId="5DE008DD" w:rsidR="00416E11" w:rsidRDefault="00B512D4" w:rsidP="00B512D4">
      <w:pPr>
        <w:pStyle w:val="Code"/>
      </w:pPr>
      <w:r w:rsidRPr="00B512D4">
        <w:t>        }</w:t>
      </w:r>
    </w:p>
    <w:p w14:paraId="4CCD96D2" w14:textId="7BE2B021" w:rsidR="00B512D4" w:rsidRDefault="00B512D4" w:rsidP="00B512D4">
      <w:pPr>
        <w:spacing w:after="160" w:line="259" w:lineRule="auto"/>
        <w:ind w:left="360" w:right="0"/>
      </w:pPr>
      <w:r>
        <w:rPr>
          <w:noProof/>
        </w:rPr>
        <w:drawing>
          <wp:inline distT="0" distB="0" distL="0" distR="0" wp14:anchorId="428BD4B4" wp14:editId="1D80CE78">
            <wp:extent cx="3140180" cy="1096970"/>
            <wp:effectExtent l="19050" t="19050" r="2222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6731" cy="1113232"/>
                    </a:xfrm>
                    <a:prstGeom prst="rect">
                      <a:avLst/>
                    </a:prstGeom>
                    <a:ln w="12700">
                      <a:solidFill>
                        <a:schemeClr val="tx1"/>
                      </a:solidFill>
                    </a:ln>
                  </pic:spPr>
                </pic:pic>
              </a:graphicData>
            </a:graphic>
          </wp:inline>
        </w:drawing>
      </w:r>
    </w:p>
    <w:p w14:paraId="143725EF" w14:textId="607E8C60" w:rsidR="00416E11" w:rsidRDefault="00B512D4" w:rsidP="00E45B8C">
      <w:pPr>
        <w:pStyle w:val="ListParagraph"/>
        <w:numPr>
          <w:ilvl w:val="0"/>
          <w:numId w:val="10"/>
        </w:numPr>
        <w:spacing w:after="160" w:line="259" w:lineRule="auto"/>
        <w:ind w:right="0"/>
      </w:pPr>
      <w:r>
        <w:t xml:space="preserve">Locate </w:t>
      </w:r>
      <w:r w:rsidRPr="00B512D4">
        <w:rPr>
          <w:b/>
          <w:bCs/>
        </w:rPr>
        <w:t>getOutputs</w:t>
      </w:r>
      <w:r>
        <w:t xml:space="preserve"> and replace the </w:t>
      </w:r>
      <w:r w:rsidRPr="00B512D4">
        <w:rPr>
          <w:b/>
          <w:bCs/>
        </w:rPr>
        <w:t>return {}</w:t>
      </w:r>
      <w:r>
        <w:t xml:space="preserve"> line with the snippet below.</w:t>
      </w:r>
      <w:r w:rsidR="001F6517">
        <w:t xml:space="preserve"> The getOutputs function is called </w:t>
      </w:r>
      <w:r w:rsidR="001F6517" w:rsidRPr="001F6517">
        <w:t>by the framework prior to a control receiving new data</w:t>
      </w:r>
    </w:p>
    <w:p w14:paraId="7701EF2E" w14:textId="77777777" w:rsidR="00B512D4" w:rsidRPr="00B512D4" w:rsidRDefault="00B512D4" w:rsidP="00B512D4">
      <w:pPr>
        <w:pStyle w:val="Code"/>
      </w:pPr>
      <w:r w:rsidRPr="00B512D4">
        <w:t>return {</w:t>
      </w:r>
    </w:p>
    <w:p w14:paraId="2041AF4C" w14:textId="77777777" w:rsidR="00B512D4" w:rsidRPr="00B512D4" w:rsidRDefault="00B512D4" w:rsidP="00B512D4">
      <w:pPr>
        <w:pStyle w:val="Code"/>
      </w:pPr>
      <w:r w:rsidRPr="00B512D4">
        <w:t>            picklistField: this._selectedValue as number | undefined</w:t>
      </w:r>
    </w:p>
    <w:p w14:paraId="21D9F885" w14:textId="0D7780BC" w:rsidR="00B512D4" w:rsidRPr="00B512D4" w:rsidRDefault="00B512D4" w:rsidP="00B512D4">
      <w:pPr>
        <w:pStyle w:val="Code"/>
      </w:pPr>
      <w:r w:rsidRPr="00B512D4">
        <w:t>        };</w:t>
      </w:r>
    </w:p>
    <w:p w14:paraId="651E4BCF" w14:textId="4A64DDB3" w:rsidR="00B512D4" w:rsidRDefault="00B512D4" w:rsidP="00E45B8C">
      <w:pPr>
        <w:pStyle w:val="ListParagraph"/>
        <w:numPr>
          <w:ilvl w:val="0"/>
          <w:numId w:val="10"/>
        </w:numPr>
        <w:spacing w:after="160" w:line="259" w:lineRule="auto"/>
        <w:ind w:right="0"/>
      </w:pPr>
      <w:r>
        <w:t xml:space="preserve">Locate the </w:t>
      </w:r>
      <w:r w:rsidRPr="00B512D4">
        <w:rPr>
          <w:b/>
          <w:bCs/>
        </w:rPr>
        <w:t>destroy</w:t>
      </w:r>
      <w:r>
        <w:t xml:space="preserve"> function and add the snippet below.</w:t>
      </w:r>
    </w:p>
    <w:p w14:paraId="569AA042" w14:textId="2FC04CB0" w:rsidR="00B512D4" w:rsidRDefault="00B512D4" w:rsidP="00B512D4">
      <w:pPr>
        <w:pStyle w:val="Code"/>
      </w:pPr>
      <w:r w:rsidRPr="00B512D4">
        <w:t>ReactDOM.unmountComponentAtNode(this._container);</w:t>
      </w:r>
    </w:p>
    <w:p w14:paraId="609A51BD" w14:textId="2804E6BC" w:rsidR="00B512D4" w:rsidRDefault="00B512D4" w:rsidP="00B512D4">
      <w:pPr>
        <w:spacing w:after="160" w:line="259" w:lineRule="auto"/>
        <w:ind w:left="360" w:right="0"/>
      </w:pPr>
      <w:r>
        <w:rPr>
          <w:noProof/>
        </w:rPr>
        <w:drawing>
          <wp:inline distT="0" distB="0" distL="0" distR="0" wp14:anchorId="5F14817A" wp14:editId="556857D0">
            <wp:extent cx="3711712" cy="1432723"/>
            <wp:effectExtent l="19050" t="19050" r="2222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3395" cy="1456533"/>
                    </a:xfrm>
                    <a:prstGeom prst="rect">
                      <a:avLst/>
                    </a:prstGeom>
                    <a:ln w="12700">
                      <a:solidFill>
                        <a:schemeClr val="tx1"/>
                      </a:solidFill>
                    </a:ln>
                  </pic:spPr>
                </pic:pic>
              </a:graphicData>
            </a:graphic>
          </wp:inline>
        </w:drawing>
      </w:r>
    </w:p>
    <w:p w14:paraId="4DB79350" w14:textId="07447A8E" w:rsidR="00B512D4" w:rsidRDefault="00B512D4" w:rsidP="00B71C83">
      <w:pPr>
        <w:spacing w:after="160" w:line="259" w:lineRule="auto"/>
        <w:ind w:left="0" w:right="0"/>
      </w:pPr>
    </w:p>
    <w:p w14:paraId="305B7F70" w14:textId="166D4351" w:rsidR="00B71C83" w:rsidRPr="008A2A0B" w:rsidRDefault="00B71C83" w:rsidP="00B71C83">
      <w:pPr>
        <w:pStyle w:val="Heading3"/>
        <w:rPr>
          <w:rFonts w:asciiTheme="minorHAnsi" w:hAnsiTheme="minorHAnsi" w:cstheme="minorHAnsi"/>
          <w:b w:val="0"/>
          <w:color w:val="000000" w:themeColor="text1"/>
        </w:rPr>
      </w:pPr>
      <w:bookmarkStart w:id="13" w:name="_Toc22046383"/>
      <w:r w:rsidRPr="008A2A0B">
        <w:rPr>
          <w:rFonts w:asciiTheme="minorHAnsi" w:hAnsiTheme="minorHAnsi" w:cstheme="minorHAnsi"/>
          <w:color w:val="000000" w:themeColor="text1"/>
        </w:rPr>
        <w:lastRenderedPageBreak/>
        <w:t xml:space="preserve">Task </w:t>
      </w:r>
      <w:r w:rsidR="00E45B8C">
        <w:rPr>
          <w:rFonts w:asciiTheme="minorHAnsi" w:hAnsiTheme="minorHAnsi" w:cstheme="minorHAnsi"/>
          <w:color w:val="000000" w:themeColor="text1"/>
        </w:rPr>
        <w:t>4</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Open the CLI in VS Code and Run</w:t>
      </w:r>
      <w:bookmarkEnd w:id="13"/>
    </w:p>
    <w:p w14:paraId="0F80E885" w14:textId="4BB94F44" w:rsidR="00B71C83" w:rsidRDefault="00B71C83" w:rsidP="00B71C83">
      <w:pPr>
        <w:pStyle w:val="ListParagraph"/>
        <w:numPr>
          <w:ilvl w:val="0"/>
          <w:numId w:val="6"/>
        </w:numPr>
        <w:spacing w:after="160" w:line="259" w:lineRule="auto"/>
        <w:ind w:right="0"/>
      </w:pPr>
      <w:r>
        <w:t xml:space="preserve">Click </w:t>
      </w:r>
      <w:r w:rsidRPr="00B71C83">
        <w:rPr>
          <w:b/>
          <w:bCs/>
        </w:rPr>
        <w:t>Terminal</w:t>
      </w:r>
      <w:r>
        <w:t xml:space="preserve"> and select </w:t>
      </w:r>
      <w:r w:rsidRPr="00B71C83">
        <w:rPr>
          <w:b/>
          <w:bCs/>
        </w:rPr>
        <w:t>New</w:t>
      </w:r>
      <w:r>
        <w:rPr>
          <w:b/>
          <w:bCs/>
        </w:rPr>
        <w:t xml:space="preserve"> Terminal</w:t>
      </w:r>
      <w:r>
        <w:t>.</w:t>
      </w:r>
    </w:p>
    <w:p w14:paraId="449C28B8" w14:textId="1A54293C" w:rsidR="00B71C83" w:rsidRDefault="00B71C83" w:rsidP="00B71C83">
      <w:pPr>
        <w:spacing w:after="160" w:line="259" w:lineRule="auto"/>
        <w:ind w:left="360" w:right="0"/>
      </w:pPr>
      <w:r w:rsidRPr="00B71C83">
        <w:rPr>
          <w:b/>
          <w:bCs/>
          <w:noProof/>
        </w:rPr>
        <w:drawing>
          <wp:inline distT="0" distB="0" distL="0" distR="0" wp14:anchorId="29BEA0C4" wp14:editId="5C9DD136">
            <wp:extent cx="3434868" cy="562608"/>
            <wp:effectExtent l="19050" t="19050" r="1333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1070" cy="588193"/>
                    </a:xfrm>
                    <a:prstGeom prst="rect">
                      <a:avLst/>
                    </a:prstGeom>
                    <a:ln w="12700">
                      <a:solidFill>
                        <a:schemeClr val="tx1"/>
                      </a:solidFill>
                    </a:ln>
                  </pic:spPr>
                </pic:pic>
              </a:graphicData>
            </a:graphic>
          </wp:inline>
        </w:drawing>
      </w:r>
    </w:p>
    <w:p w14:paraId="68541584" w14:textId="6A73B8B9" w:rsidR="00B846F4" w:rsidRDefault="00B846F4" w:rsidP="00B846F4">
      <w:pPr>
        <w:spacing w:after="160" w:line="259" w:lineRule="auto"/>
        <w:ind w:left="360" w:right="0"/>
      </w:pPr>
    </w:p>
    <w:p w14:paraId="61C7D992" w14:textId="7D09BA99" w:rsidR="00B846F4" w:rsidRDefault="00B846F4" w:rsidP="00B71C83">
      <w:pPr>
        <w:pStyle w:val="ListParagraph"/>
        <w:numPr>
          <w:ilvl w:val="0"/>
          <w:numId w:val="6"/>
        </w:numPr>
        <w:spacing w:after="160" w:line="259" w:lineRule="auto"/>
        <w:ind w:right="0"/>
      </w:pPr>
      <w:r>
        <w:t xml:space="preserve">Run the </w:t>
      </w:r>
      <w:r>
        <w:rPr>
          <w:b/>
          <w:bCs/>
        </w:rPr>
        <w:t>b</w:t>
      </w:r>
      <w:r w:rsidRPr="00B846F4">
        <w:rPr>
          <w:b/>
          <w:bCs/>
        </w:rPr>
        <w:t xml:space="preserve">uild </w:t>
      </w:r>
      <w:r>
        <w:t>c</w:t>
      </w:r>
      <w:r w:rsidRPr="00B846F4">
        <w:t>ommand</w:t>
      </w:r>
      <w:r>
        <w:t>.</w:t>
      </w:r>
      <w:r w:rsidR="001F6517">
        <w:t xml:space="preserve">  </w:t>
      </w:r>
    </w:p>
    <w:p w14:paraId="65FD656B" w14:textId="64CCCBFF" w:rsidR="00B846F4" w:rsidRDefault="00B846F4" w:rsidP="00B846F4">
      <w:pPr>
        <w:pStyle w:val="Code"/>
      </w:pPr>
      <w:r w:rsidRPr="00B846F4">
        <w:t>npm run build</w:t>
      </w:r>
    </w:p>
    <w:p w14:paraId="180D5F41" w14:textId="3C266E8F" w:rsidR="00B846F4" w:rsidRDefault="00B846F4" w:rsidP="00B846F4">
      <w:pPr>
        <w:spacing w:after="160" w:line="259" w:lineRule="auto"/>
        <w:ind w:left="360" w:right="0"/>
      </w:pPr>
      <w:r>
        <w:rPr>
          <w:noProof/>
        </w:rPr>
        <w:drawing>
          <wp:inline distT="0" distB="0" distL="0" distR="0" wp14:anchorId="296C3AA5" wp14:editId="3EA5391E">
            <wp:extent cx="4102251" cy="1223335"/>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306" cy="1240648"/>
                    </a:xfrm>
                    <a:prstGeom prst="rect">
                      <a:avLst/>
                    </a:prstGeom>
                    <a:ln w="12700">
                      <a:solidFill>
                        <a:schemeClr val="tx1"/>
                      </a:solidFill>
                    </a:ln>
                  </pic:spPr>
                </pic:pic>
              </a:graphicData>
            </a:graphic>
          </wp:inline>
        </w:drawing>
      </w:r>
    </w:p>
    <w:p w14:paraId="6EEA5F06" w14:textId="028ED03A" w:rsidR="00B846F4" w:rsidRDefault="00B846F4" w:rsidP="00B71C83">
      <w:pPr>
        <w:pStyle w:val="ListParagraph"/>
        <w:numPr>
          <w:ilvl w:val="0"/>
          <w:numId w:val="6"/>
        </w:numPr>
        <w:spacing w:after="160" w:line="259" w:lineRule="auto"/>
        <w:ind w:right="0"/>
      </w:pPr>
      <w:r>
        <w:t>The build should succeed.</w:t>
      </w:r>
      <w:r w:rsidR="001F6517">
        <w:t xml:space="preserve">  Make sure you resolve any problems before you proceed.</w:t>
      </w:r>
    </w:p>
    <w:p w14:paraId="02C1D1CD" w14:textId="74BA32BB" w:rsidR="00B846F4" w:rsidRDefault="00B846F4" w:rsidP="00B846F4">
      <w:pPr>
        <w:spacing w:after="160" w:line="259" w:lineRule="auto"/>
        <w:ind w:left="360" w:right="0"/>
      </w:pPr>
      <w:r>
        <w:rPr>
          <w:noProof/>
        </w:rPr>
        <w:drawing>
          <wp:inline distT="0" distB="0" distL="0" distR="0" wp14:anchorId="26392C04" wp14:editId="3BE09FEC">
            <wp:extent cx="3556210" cy="1189937"/>
            <wp:effectExtent l="19050" t="19050" r="2540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5351" cy="1199688"/>
                    </a:xfrm>
                    <a:prstGeom prst="rect">
                      <a:avLst/>
                    </a:prstGeom>
                    <a:ln w="12700">
                      <a:solidFill>
                        <a:schemeClr val="tx1"/>
                      </a:solidFill>
                    </a:ln>
                  </pic:spPr>
                </pic:pic>
              </a:graphicData>
            </a:graphic>
          </wp:inline>
        </w:drawing>
      </w:r>
    </w:p>
    <w:p w14:paraId="76BD83E3" w14:textId="7999E1CF" w:rsidR="00B846F4" w:rsidRDefault="00B846F4" w:rsidP="00B71C83">
      <w:pPr>
        <w:pStyle w:val="ListParagraph"/>
        <w:numPr>
          <w:ilvl w:val="0"/>
          <w:numId w:val="6"/>
        </w:numPr>
        <w:spacing w:after="160" w:line="259" w:lineRule="auto"/>
        <w:ind w:right="0"/>
      </w:pPr>
      <w:r>
        <w:t xml:space="preserve">Run the </w:t>
      </w:r>
      <w:r w:rsidRPr="00B846F4">
        <w:rPr>
          <w:b/>
          <w:bCs/>
        </w:rPr>
        <w:t>start</w:t>
      </w:r>
      <w:r>
        <w:t xml:space="preserve"> command.</w:t>
      </w:r>
    </w:p>
    <w:p w14:paraId="1F78B451" w14:textId="1760394F" w:rsidR="00B846F4" w:rsidRPr="00154A74" w:rsidRDefault="00B846F4" w:rsidP="00154A74">
      <w:pPr>
        <w:pStyle w:val="Code"/>
      </w:pPr>
      <w:r w:rsidRPr="00154A74">
        <w:t>npm start</w:t>
      </w:r>
    </w:p>
    <w:p w14:paraId="7460AF9A" w14:textId="6B617339" w:rsidR="00B846F4" w:rsidRDefault="00154A74" w:rsidP="00B71C83">
      <w:pPr>
        <w:pStyle w:val="ListParagraph"/>
        <w:numPr>
          <w:ilvl w:val="0"/>
          <w:numId w:val="6"/>
        </w:numPr>
        <w:spacing w:after="160" w:line="259" w:lineRule="auto"/>
        <w:ind w:right="0"/>
      </w:pPr>
      <w:r>
        <w:t>The test environment should render the control, but you can’t interact with it.</w:t>
      </w:r>
      <w:r w:rsidR="001F6517">
        <w:t xml:space="preserve">  The reason is the control you are building depends on binding to live data of a record.  Some components you will build you will be able to use this to quickly test the component.</w:t>
      </w:r>
    </w:p>
    <w:p w14:paraId="3014AF97" w14:textId="1CE7EF50" w:rsidR="00154A74" w:rsidRDefault="00154A74" w:rsidP="00154A74">
      <w:pPr>
        <w:spacing w:after="160" w:line="259" w:lineRule="auto"/>
        <w:ind w:left="360" w:right="0"/>
      </w:pPr>
      <w:r>
        <w:rPr>
          <w:noProof/>
        </w:rPr>
        <w:drawing>
          <wp:inline distT="0" distB="0" distL="0" distR="0" wp14:anchorId="08D4803F" wp14:editId="7D079112">
            <wp:extent cx="3707888" cy="1207124"/>
            <wp:effectExtent l="19050" t="19050" r="26035"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6212" cy="1226112"/>
                    </a:xfrm>
                    <a:prstGeom prst="rect">
                      <a:avLst/>
                    </a:prstGeom>
                    <a:ln w="12700">
                      <a:solidFill>
                        <a:schemeClr val="tx1"/>
                      </a:solidFill>
                    </a:ln>
                  </pic:spPr>
                </pic:pic>
              </a:graphicData>
            </a:graphic>
          </wp:inline>
        </w:drawing>
      </w:r>
    </w:p>
    <w:p w14:paraId="469648FA" w14:textId="13FE6151" w:rsidR="00154A74" w:rsidRDefault="00154A74" w:rsidP="00B71C83">
      <w:pPr>
        <w:pStyle w:val="ListParagraph"/>
        <w:numPr>
          <w:ilvl w:val="0"/>
          <w:numId w:val="6"/>
        </w:numPr>
        <w:spacing w:after="160" w:line="259" w:lineRule="auto"/>
        <w:ind w:right="0"/>
      </w:pPr>
      <w:r>
        <w:t>Close the Test Environment browser window or tab.</w:t>
      </w:r>
    </w:p>
    <w:p w14:paraId="20E8140E" w14:textId="57C8D9FF" w:rsidR="00154A74" w:rsidRDefault="00154A74" w:rsidP="00B71C83">
      <w:pPr>
        <w:pStyle w:val="ListParagraph"/>
        <w:numPr>
          <w:ilvl w:val="0"/>
          <w:numId w:val="6"/>
        </w:numPr>
        <w:spacing w:after="160" w:line="259" w:lineRule="auto"/>
        <w:ind w:right="0"/>
      </w:pPr>
      <w:r>
        <w:t>Go back to the terminal in Visual Studio code.</w:t>
      </w:r>
    </w:p>
    <w:p w14:paraId="4F5FFAC2" w14:textId="5F14598C" w:rsidR="00154A74" w:rsidRDefault="00154A74" w:rsidP="00B71C83">
      <w:pPr>
        <w:pStyle w:val="ListParagraph"/>
        <w:numPr>
          <w:ilvl w:val="0"/>
          <w:numId w:val="6"/>
        </w:numPr>
        <w:spacing w:after="160" w:line="259" w:lineRule="auto"/>
        <w:ind w:right="0"/>
      </w:pPr>
      <w:r>
        <w:lastRenderedPageBreak/>
        <w:t xml:space="preserve">Click on the </w:t>
      </w:r>
      <w:r w:rsidRPr="00337F78">
        <w:rPr>
          <w:b/>
        </w:rPr>
        <w:t>Terminal</w:t>
      </w:r>
      <w:r>
        <w:t xml:space="preserve"> and press the </w:t>
      </w:r>
      <w:r w:rsidRPr="00337F78">
        <w:rPr>
          <w:b/>
        </w:rPr>
        <w:t>[CONTROL]</w:t>
      </w:r>
      <w:r>
        <w:t xml:space="preserve"> key and </w:t>
      </w:r>
      <w:r w:rsidRPr="00337F78">
        <w:rPr>
          <w:b/>
        </w:rPr>
        <w:t>c</w:t>
      </w:r>
    </w:p>
    <w:p w14:paraId="2841A074" w14:textId="4CF20405" w:rsidR="00154A74" w:rsidRDefault="00154A74" w:rsidP="00B71C83">
      <w:pPr>
        <w:pStyle w:val="ListParagraph"/>
        <w:numPr>
          <w:ilvl w:val="0"/>
          <w:numId w:val="6"/>
        </w:numPr>
        <w:spacing w:after="160" w:line="259" w:lineRule="auto"/>
        <w:ind w:right="0"/>
      </w:pPr>
      <w:r>
        <w:t xml:space="preserve">Type </w:t>
      </w:r>
      <w:r w:rsidRPr="00154A74">
        <w:rPr>
          <w:b/>
          <w:bCs/>
        </w:rPr>
        <w:t>y</w:t>
      </w:r>
      <w:r>
        <w:t xml:space="preserve"> and enter </w:t>
      </w:r>
      <w:r w:rsidRPr="00154A74">
        <w:rPr>
          <w:b/>
          <w:bCs/>
        </w:rPr>
        <w:t>[ENTER]</w:t>
      </w:r>
      <w:r>
        <w:t>.</w:t>
      </w:r>
    </w:p>
    <w:p w14:paraId="7B9116A5" w14:textId="2ADCC4E6" w:rsidR="00154A74" w:rsidRDefault="00154A74" w:rsidP="00154A74">
      <w:pPr>
        <w:spacing w:after="160" w:line="259" w:lineRule="auto"/>
        <w:ind w:left="360" w:right="0"/>
      </w:pPr>
      <w:r>
        <w:rPr>
          <w:noProof/>
        </w:rPr>
        <w:drawing>
          <wp:inline distT="0" distB="0" distL="0" distR="0" wp14:anchorId="727A7A4D" wp14:editId="7255445A">
            <wp:extent cx="3811896" cy="1060030"/>
            <wp:effectExtent l="19050" t="19050" r="17780" b="260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4598" cy="1077467"/>
                    </a:xfrm>
                    <a:prstGeom prst="rect">
                      <a:avLst/>
                    </a:prstGeom>
                    <a:ln w="12700">
                      <a:solidFill>
                        <a:schemeClr val="tx1"/>
                      </a:solidFill>
                    </a:ln>
                  </pic:spPr>
                </pic:pic>
              </a:graphicData>
            </a:graphic>
          </wp:inline>
        </w:drawing>
      </w:r>
    </w:p>
    <w:p w14:paraId="7F4755C6" w14:textId="354B4CEF" w:rsidR="00E45B8C" w:rsidRPr="008A2A0B" w:rsidRDefault="00E45B8C" w:rsidP="00E45B8C">
      <w:pPr>
        <w:pStyle w:val="Heading1"/>
        <w:rPr>
          <w:rFonts w:asciiTheme="minorHAnsi" w:hAnsiTheme="minorHAnsi" w:cstheme="minorHAnsi"/>
          <w:b w:val="0"/>
        </w:rPr>
      </w:pPr>
      <w:r w:rsidRPr="008A2A0B">
        <w:rPr>
          <w:rFonts w:asciiTheme="minorHAnsi" w:hAnsiTheme="minorHAnsi" w:cstheme="minorHAnsi"/>
        </w:rPr>
        <w:lastRenderedPageBreak/>
        <w:t xml:space="preserve">Exercise </w:t>
      </w:r>
      <w:r>
        <w:rPr>
          <w:rFonts w:asciiTheme="minorHAnsi" w:hAnsiTheme="minorHAnsi" w:cstheme="minorHAnsi"/>
        </w:rPr>
        <w:t>3: Deploy the component</w:t>
      </w:r>
    </w:p>
    <w:p w14:paraId="752E5B22" w14:textId="1785FFE3" w:rsidR="00154A74" w:rsidRDefault="00154A74" w:rsidP="00154A74">
      <w:pPr>
        <w:spacing w:after="160" w:line="259" w:lineRule="auto"/>
        <w:ind w:left="0" w:right="0"/>
      </w:pPr>
    </w:p>
    <w:p w14:paraId="0B301169" w14:textId="29A0DE88" w:rsidR="00154A74" w:rsidRPr="008A2A0B" w:rsidRDefault="00154A74" w:rsidP="00154A74">
      <w:pPr>
        <w:pStyle w:val="Heading3"/>
        <w:rPr>
          <w:rFonts w:asciiTheme="minorHAnsi" w:hAnsiTheme="minorHAnsi" w:cstheme="minorHAnsi"/>
          <w:b w:val="0"/>
          <w:color w:val="000000" w:themeColor="text1"/>
        </w:rPr>
      </w:pPr>
      <w:bookmarkStart w:id="14" w:name="_Toc22046384"/>
      <w:r w:rsidRPr="008A2A0B">
        <w:rPr>
          <w:rFonts w:asciiTheme="minorHAnsi" w:hAnsiTheme="minorHAnsi" w:cstheme="minorHAnsi"/>
          <w:color w:val="000000" w:themeColor="text1"/>
        </w:rPr>
        <w:t xml:space="preserve">Task </w:t>
      </w:r>
      <w:r w:rsidR="00E45B8C">
        <w:rPr>
          <w:rFonts w:asciiTheme="minorHAnsi" w:hAnsiTheme="minorHAnsi" w:cstheme="minorHAnsi"/>
          <w:color w:val="000000" w:themeColor="text1"/>
        </w:rPr>
        <w:t>1</w:t>
      </w:r>
      <w:r w:rsidRPr="008A2A0B">
        <w:rPr>
          <w:rFonts w:asciiTheme="minorHAnsi" w:hAnsiTheme="minorHAnsi" w:cstheme="minorHAnsi"/>
          <w:color w:val="000000" w:themeColor="text1"/>
        </w:rPr>
        <w:t xml:space="preserve">: </w:t>
      </w:r>
      <w:bookmarkEnd w:id="14"/>
      <w:r w:rsidR="00E45B8C">
        <w:rPr>
          <w:rFonts w:asciiTheme="minorHAnsi" w:hAnsiTheme="minorHAnsi" w:cstheme="minorHAnsi"/>
          <w:color w:val="000000" w:themeColor="text1"/>
        </w:rPr>
        <w:t>Setup the CLI to allow deploy</w:t>
      </w:r>
    </w:p>
    <w:p w14:paraId="5B05A44E" w14:textId="02C52116" w:rsidR="008F3E53" w:rsidRDefault="008F3E53" w:rsidP="008F3E53">
      <w:pPr>
        <w:pStyle w:val="ListParagraph"/>
        <w:numPr>
          <w:ilvl w:val="0"/>
          <w:numId w:val="7"/>
        </w:numPr>
        <w:spacing w:after="160" w:line="259" w:lineRule="auto"/>
        <w:ind w:right="0"/>
      </w:pPr>
      <w:r>
        <w:t xml:space="preserve">Navigate to make </w:t>
      </w:r>
      <w:hyperlink r:id="rId42" w:history="1">
        <w:r w:rsidRPr="00E44FD0">
          <w:rPr>
            <w:rStyle w:val="Hyperlink"/>
          </w:rPr>
          <w:t>https://admin.powerplatform.microsoft.com/</w:t>
        </w:r>
      </w:hyperlink>
      <w:r>
        <w:t xml:space="preserve"> select Environments and click to open the environment you are deploying the PCF control to.</w:t>
      </w:r>
    </w:p>
    <w:p w14:paraId="46EBA4FF" w14:textId="03DCDA02" w:rsidR="008F3E53" w:rsidRDefault="008F3E53" w:rsidP="008F3E53">
      <w:pPr>
        <w:spacing w:after="160" w:line="259" w:lineRule="auto"/>
        <w:ind w:left="360" w:right="0"/>
      </w:pPr>
      <w:r>
        <w:rPr>
          <w:noProof/>
        </w:rPr>
        <w:drawing>
          <wp:inline distT="0" distB="0" distL="0" distR="0" wp14:anchorId="4AA42CBB" wp14:editId="04230EA2">
            <wp:extent cx="4401272" cy="856780"/>
            <wp:effectExtent l="19050" t="19050" r="18415"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6675" cy="867565"/>
                    </a:xfrm>
                    <a:prstGeom prst="rect">
                      <a:avLst/>
                    </a:prstGeom>
                    <a:ln w="12700">
                      <a:solidFill>
                        <a:schemeClr val="tx1"/>
                      </a:solidFill>
                    </a:ln>
                  </pic:spPr>
                </pic:pic>
              </a:graphicData>
            </a:graphic>
          </wp:inline>
        </w:drawing>
      </w:r>
    </w:p>
    <w:p w14:paraId="39785F4B" w14:textId="66D8451C" w:rsidR="008F3E53" w:rsidRDefault="008F3E53" w:rsidP="00154A74">
      <w:pPr>
        <w:pStyle w:val="ListParagraph"/>
        <w:numPr>
          <w:ilvl w:val="0"/>
          <w:numId w:val="7"/>
        </w:numPr>
        <w:spacing w:after="160" w:line="259" w:lineRule="auto"/>
        <w:ind w:right="0"/>
      </w:pPr>
      <w:r>
        <w:t xml:space="preserve">Right click on the </w:t>
      </w:r>
      <w:r w:rsidRPr="008F3E53">
        <w:rPr>
          <w:b/>
          <w:bCs/>
        </w:rPr>
        <w:t>Environment URL</w:t>
      </w:r>
      <w:r>
        <w:t xml:space="preserve"> and select </w:t>
      </w:r>
      <w:r w:rsidRPr="008F3E53">
        <w:rPr>
          <w:b/>
          <w:bCs/>
        </w:rPr>
        <w:t>Copy Link</w:t>
      </w:r>
      <w:r>
        <w:t>.</w:t>
      </w:r>
    </w:p>
    <w:p w14:paraId="11E02CD3" w14:textId="5CA22A41" w:rsidR="008F3E53" w:rsidRDefault="008F3E53" w:rsidP="008F3E53">
      <w:pPr>
        <w:spacing w:after="160" w:line="259" w:lineRule="auto"/>
        <w:ind w:left="360" w:right="0"/>
      </w:pPr>
      <w:r>
        <w:rPr>
          <w:noProof/>
        </w:rPr>
        <w:drawing>
          <wp:inline distT="0" distB="0" distL="0" distR="0" wp14:anchorId="543BEBCF" wp14:editId="36CF4C87">
            <wp:extent cx="3551877" cy="1434958"/>
            <wp:effectExtent l="19050" t="19050" r="1079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8007" cy="1453594"/>
                    </a:xfrm>
                    <a:prstGeom prst="rect">
                      <a:avLst/>
                    </a:prstGeom>
                    <a:ln w="12700">
                      <a:solidFill>
                        <a:schemeClr val="tx1"/>
                      </a:solidFill>
                    </a:ln>
                  </pic:spPr>
                </pic:pic>
              </a:graphicData>
            </a:graphic>
          </wp:inline>
        </w:drawing>
      </w:r>
    </w:p>
    <w:p w14:paraId="57FE52A1" w14:textId="1F020047" w:rsidR="008F3E53" w:rsidRDefault="003177AD" w:rsidP="00154A74">
      <w:pPr>
        <w:pStyle w:val="ListParagraph"/>
        <w:numPr>
          <w:ilvl w:val="0"/>
          <w:numId w:val="7"/>
        </w:numPr>
        <w:spacing w:after="160" w:line="259" w:lineRule="auto"/>
        <w:ind w:right="0"/>
      </w:pPr>
      <w:r>
        <w:t>Go back to the Visual Studio terminal and type the command below.</w:t>
      </w:r>
    </w:p>
    <w:p w14:paraId="2AD1686E" w14:textId="6254575A" w:rsidR="003177AD" w:rsidRDefault="003177AD" w:rsidP="003177AD">
      <w:pPr>
        <w:pStyle w:val="Code"/>
      </w:pPr>
      <w:r>
        <w:t>pac auth create --url</w:t>
      </w:r>
    </w:p>
    <w:p w14:paraId="3A2C448B" w14:textId="5BC22987" w:rsidR="003177AD" w:rsidRDefault="003177AD" w:rsidP="00154A74">
      <w:pPr>
        <w:pStyle w:val="ListParagraph"/>
        <w:numPr>
          <w:ilvl w:val="0"/>
          <w:numId w:val="7"/>
        </w:numPr>
        <w:spacing w:after="160" w:line="259" w:lineRule="auto"/>
        <w:ind w:right="0"/>
      </w:pPr>
      <w:r>
        <w:t xml:space="preserve">Add the </w:t>
      </w:r>
      <w:r w:rsidRPr="003177AD">
        <w:rPr>
          <w:b/>
          <w:bCs/>
        </w:rPr>
        <w:t>URL</w:t>
      </w:r>
      <w:r>
        <w:t xml:space="preserve"> you copied in front of </w:t>
      </w:r>
      <w:r w:rsidRPr="003177AD">
        <w:rPr>
          <w:b/>
          <w:bCs/>
        </w:rPr>
        <w:t>url</w:t>
      </w:r>
      <w:r>
        <w:t>.</w:t>
      </w:r>
    </w:p>
    <w:p w14:paraId="2DEB4901" w14:textId="0D1D6AC2" w:rsidR="003177AD" w:rsidRDefault="003177AD" w:rsidP="00154A74">
      <w:pPr>
        <w:pStyle w:val="ListParagraph"/>
        <w:numPr>
          <w:ilvl w:val="0"/>
          <w:numId w:val="7"/>
        </w:numPr>
        <w:spacing w:after="160" w:line="259" w:lineRule="auto"/>
        <w:ind w:right="0"/>
      </w:pPr>
      <w:r>
        <w:t>Your command should now look like the image below. press [ENTER]</w:t>
      </w:r>
    </w:p>
    <w:p w14:paraId="4F0AC6E0" w14:textId="09E26C3D" w:rsidR="003177AD" w:rsidRDefault="003177AD" w:rsidP="003177AD">
      <w:pPr>
        <w:spacing w:after="160" w:line="259" w:lineRule="auto"/>
        <w:ind w:left="360" w:right="0"/>
      </w:pPr>
      <w:r>
        <w:rPr>
          <w:noProof/>
        </w:rPr>
        <w:drawing>
          <wp:inline distT="0" distB="0" distL="0" distR="0" wp14:anchorId="4E5F0B51" wp14:editId="43EB1417">
            <wp:extent cx="5150994" cy="588930"/>
            <wp:effectExtent l="19050" t="19050" r="12065"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254" cy="592390"/>
                    </a:xfrm>
                    <a:prstGeom prst="rect">
                      <a:avLst/>
                    </a:prstGeom>
                    <a:ln w="12700">
                      <a:solidFill>
                        <a:schemeClr val="tx1"/>
                      </a:solidFill>
                    </a:ln>
                  </pic:spPr>
                </pic:pic>
              </a:graphicData>
            </a:graphic>
          </wp:inline>
        </w:drawing>
      </w:r>
    </w:p>
    <w:p w14:paraId="39C8F3DE" w14:textId="6AA9AC32" w:rsidR="003177AD" w:rsidRDefault="003177AD" w:rsidP="00154A74">
      <w:pPr>
        <w:pStyle w:val="ListParagraph"/>
        <w:numPr>
          <w:ilvl w:val="0"/>
          <w:numId w:val="7"/>
        </w:numPr>
        <w:spacing w:after="160" w:line="259" w:lineRule="auto"/>
        <w:ind w:right="0"/>
      </w:pPr>
      <w:r>
        <w:t>Login with your admin user credentials.</w:t>
      </w:r>
    </w:p>
    <w:p w14:paraId="0A3FDFFF" w14:textId="2FB80372" w:rsidR="003177AD" w:rsidRDefault="003177AD" w:rsidP="003177AD">
      <w:pPr>
        <w:spacing w:after="160" w:line="259" w:lineRule="auto"/>
        <w:ind w:left="360" w:right="0"/>
      </w:pPr>
      <w:r>
        <w:rPr>
          <w:noProof/>
        </w:rPr>
        <w:drawing>
          <wp:inline distT="0" distB="0" distL="0" distR="0" wp14:anchorId="4168FA6A" wp14:editId="1FB15BB6">
            <wp:extent cx="2641811" cy="1475229"/>
            <wp:effectExtent l="19050" t="19050" r="2540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213" cy="1494440"/>
                    </a:xfrm>
                    <a:prstGeom prst="rect">
                      <a:avLst/>
                    </a:prstGeom>
                    <a:ln w="12700">
                      <a:solidFill>
                        <a:schemeClr val="tx1"/>
                      </a:solidFill>
                    </a:ln>
                  </pic:spPr>
                </pic:pic>
              </a:graphicData>
            </a:graphic>
          </wp:inline>
        </w:drawing>
      </w:r>
    </w:p>
    <w:p w14:paraId="5BDC3F21" w14:textId="5B8E8A33" w:rsidR="00E45B8C" w:rsidRPr="00E45B8C" w:rsidRDefault="00E45B8C" w:rsidP="00E45B8C">
      <w:pPr>
        <w:pStyle w:val="Heading3"/>
        <w:rPr>
          <w:rFonts w:asciiTheme="minorHAnsi" w:hAnsiTheme="minorHAnsi" w:cstheme="minorHAnsi"/>
          <w:b w:val="0"/>
          <w:color w:val="000000" w:themeColor="text1"/>
        </w:rPr>
      </w:pPr>
      <w:r w:rsidRPr="008A2A0B">
        <w:rPr>
          <w:rFonts w:asciiTheme="minorHAnsi" w:hAnsiTheme="minorHAnsi" w:cstheme="minorHAnsi"/>
          <w:color w:val="000000" w:themeColor="text1"/>
        </w:rPr>
        <w:lastRenderedPageBreak/>
        <w:t xml:space="preserve">Task </w:t>
      </w:r>
      <w:r>
        <w:rPr>
          <w:rFonts w:asciiTheme="minorHAnsi" w:hAnsiTheme="minorHAnsi" w:cstheme="minorHAnsi"/>
          <w:color w:val="000000" w:themeColor="text1"/>
        </w:rPr>
        <w:t>2</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Push the component to the environment</w:t>
      </w:r>
    </w:p>
    <w:p w14:paraId="70421E93" w14:textId="6479512C" w:rsidR="003177AD" w:rsidRDefault="003177AD" w:rsidP="00C90A31">
      <w:pPr>
        <w:pStyle w:val="ListParagraph"/>
        <w:numPr>
          <w:ilvl w:val="0"/>
          <w:numId w:val="11"/>
        </w:numPr>
        <w:spacing w:after="160" w:line="259" w:lineRule="auto"/>
        <w:ind w:right="0"/>
      </w:pPr>
      <w:r>
        <w:t>Run the command below and wait for the publishing to complete.</w:t>
      </w:r>
      <w:r w:rsidR="00343525">
        <w:t xml:space="preserve">  This command will package the component in a temporary solution with a publisher prefix as specified in the “pp” parameter</w:t>
      </w:r>
    </w:p>
    <w:p w14:paraId="33A0C489" w14:textId="17277E19" w:rsidR="003177AD" w:rsidRDefault="003177AD" w:rsidP="003177AD">
      <w:pPr>
        <w:pStyle w:val="Code"/>
      </w:pPr>
      <w:r>
        <w:t>pac pcf push -pp contoso</w:t>
      </w:r>
    </w:p>
    <w:p w14:paraId="2ED9DBC5" w14:textId="48DF6469" w:rsidR="003177AD" w:rsidRDefault="003177AD" w:rsidP="003177AD">
      <w:pPr>
        <w:spacing w:after="160" w:line="259" w:lineRule="auto"/>
        <w:ind w:left="360" w:right="0"/>
      </w:pPr>
      <w:r>
        <w:rPr>
          <w:noProof/>
        </w:rPr>
        <w:drawing>
          <wp:inline distT="0" distB="0" distL="0" distR="0" wp14:anchorId="23F43866" wp14:editId="5F122612">
            <wp:extent cx="4175923" cy="1054653"/>
            <wp:effectExtent l="19050" t="19050" r="1524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5370" cy="1062090"/>
                    </a:xfrm>
                    <a:prstGeom prst="rect">
                      <a:avLst/>
                    </a:prstGeom>
                    <a:ln w="12700">
                      <a:solidFill>
                        <a:schemeClr val="tx1"/>
                      </a:solidFill>
                    </a:ln>
                  </pic:spPr>
                </pic:pic>
              </a:graphicData>
            </a:graphic>
          </wp:inline>
        </w:drawing>
      </w:r>
    </w:p>
    <w:p w14:paraId="452130A4" w14:textId="237A8E52" w:rsidR="008F3E53" w:rsidRDefault="003177AD" w:rsidP="003177AD">
      <w:pPr>
        <w:spacing w:after="160" w:line="259" w:lineRule="auto"/>
        <w:ind w:left="360" w:right="0"/>
      </w:pPr>
      <w:r>
        <w:rPr>
          <w:noProof/>
        </w:rPr>
        <w:drawing>
          <wp:inline distT="0" distB="0" distL="0" distR="0" wp14:anchorId="2FB2A207" wp14:editId="64E7C570">
            <wp:extent cx="4279931" cy="719504"/>
            <wp:effectExtent l="19050" t="19050" r="2540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3834" cy="753782"/>
                    </a:xfrm>
                    <a:prstGeom prst="rect">
                      <a:avLst/>
                    </a:prstGeom>
                    <a:ln w="12700">
                      <a:solidFill>
                        <a:schemeClr val="tx1"/>
                      </a:solidFill>
                    </a:ln>
                  </pic:spPr>
                </pic:pic>
              </a:graphicData>
            </a:graphic>
          </wp:inline>
        </w:drawing>
      </w:r>
    </w:p>
    <w:p w14:paraId="62D964D2" w14:textId="5652FD63" w:rsidR="008F3E53" w:rsidRDefault="003177AD" w:rsidP="00C90A31">
      <w:pPr>
        <w:pStyle w:val="ListParagraph"/>
        <w:numPr>
          <w:ilvl w:val="0"/>
          <w:numId w:val="11"/>
        </w:numPr>
        <w:spacing w:after="160" w:line="259" w:lineRule="auto"/>
        <w:ind w:right="0"/>
      </w:pPr>
      <w:r>
        <w:t xml:space="preserve">Navigate to </w:t>
      </w:r>
      <w:hyperlink r:id="rId49" w:history="1">
        <w:r w:rsidRPr="00E44FD0">
          <w:rPr>
            <w:rStyle w:val="Hyperlink"/>
          </w:rPr>
          <w:t>https://make.powerapps.com/</w:t>
        </w:r>
      </w:hyperlink>
      <w:r>
        <w:t xml:space="preserve"> and select the correct environment.</w:t>
      </w:r>
    </w:p>
    <w:p w14:paraId="48CF980F" w14:textId="1132EF0F" w:rsidR="003177AD" w:rsidRDefault="003177AD" w:rsidP="00C90A31">
      <w:pPr>
        <w:pStyle w:val="ListParagraph"/>
        <w:numPr>
          <w:ilvl w:val="0"/>
          <w:numId w:val="11"/>
        </w:numPr>
        <w:spacing w:after="160" w:line="259" w:lineRule="auto"/>
        <w:ind w:right="0"/>
      </w:pPr>
      <w:r>
        <w:t xml:space="preserve">Select </w:t>
      </w:r>
      <w:r w:rsidRPr="00716585">
        <w:rPr>
          <w:b/>
          <w:bCs/>
        </w:rPr>
        <w:t>Solutions</w:t>
      </w:r>
      <w:r>
        <w:t>.</w:t>
      </w:r>
    </w:p>
    <w:p w14:paraId="6A09DFFF" w14:textId="5A1A193F" w:rsidR="003177AD" w:rsidRDefault="003177AD" w:rsidP="00C90A31">
      <w:pPr>
        <w:pStyle w:val="ListParagraph"/>
        <w:numPr>
          <w:ilvl w:val="0"/>
          <w:numId w:val="11"/>
        </w:numPr>
        <w:spacing w:after="160" w:line="259" w:lineRule="auto"/>
        <w:ind w:right="0"/>
      </w:pPr>
      <w:r>
        <w:t xml:space="preserve">You should see the </w:t>
      </w:r>
      <w:r w:rsidR="00716585">
        <w:t xml:space="preserve">solution </w:t>
      </w:r>
      <w:r w:rsidR="00716585" w:rsidRPr="00716585">
        <w:rPr>
          <w:b/>
          <w:bCs/>
        </w:rPr>
        <w:t>PowerApps</w:t>
      </w:r>
      <w:r w:rsidR="00716585">
        <w:t xml:space="preserve"> </w:t>
      </w:r>
      <w:r w:rsidR="00716585" w:rsidRPr="00716585">
        <w:rPr>
          <w:b/>
          <w:bCs/>
        </w:rPr>
        <w:t>Tools</w:t>
      </w:r>
      <w:r w:rsidR="00716585">
        <w:t xml:space="preserve"> created. Click to open the solution.</w:t>
      </w:r>
    </w:p>
    <w:p w14:paraId="30332969" w14:textId="2FC77A26" w:rsidR="00716585" w:rsidRDefault="00716585" w:rsidP="00716585">
      <w:pPr>
        <w:spacing w:after="160" w:line="259" w:lineRule="auto"/>
        <w:ind w:left="360" w:right="0"/>
      </w:pPr>
      <w:r>
        <w:rPr>
          <w:noProof/>
        </w:rPr>
        <w:drawing>
          <wp:inline distT="0" distB="0" distL="0" distR="0" wp14:anchorId="12A5C585" wp14:editId="1AC79FC2">
            <wp:extent cx="4578753" cy="1038360"/>
            <wp:effectExtent l="19050" t="19050" r="1270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7331" cy="1044841"/>
                    </a:xfrm>
                    <a:prstGeom prst="rect">
                      <a:avLst/>
                    </a:prstGeom>
                    <a:ln w="12700">
                      <a:solidFill>
                        <a:schemeClr val="tx1"/>
                      </a:solidFill>
                    </a:ln>
                  </pic:spPr>
                </pic:pic>
              </a:graphicData>
            </a:graphic>
          </wp:inline>
        </w:drawing>
      </w:r>
    </w:p>
    <w:p w14:paraId="22C349EE" w14:textId="30346319" w:rsidR="00716585" w:rsidRDefault="00716585" w:rsidP="00C90A31">
      <w:pPr>
        <w:pStyle w:val="ListParagraph"/>
        <w:numPr>
          <w:ilvl w:val="0"/>
          <w:numId w:val="11"/>
        </w:numPr>
        <w:spacing w:after="160" w:line="259" w:lineRule="auto"/>
        <w:ind w:right="0"/>
      </w:pPr>
      <w:r>
        <w:t>You should see the Custom Control you created.</w:t>
      </w:r>
    </w:p>
    <w:p w14:paraId="64CA825B" w14:textId="18B6141E" w:rsidR="00716585" w:rsidRDefault="00716585" w:rsidP="00716585">
      <w:pPr>
        <w:spacing w:after="160" w:line="259" w:lineRule="auto"/>
        <w:ind w:left="360" w:right="0"/>
      </w:pPr>
      <w:r>
        <w:rPr>
          <w:noProof/>
        </w:rPr>
        <w:drawing>
          <wp:inline distT="0" distB="0" distL="0" distR="0" wp14:anchorId="1C2E77BA" wp14:editId="79587DA9">
            <wp:extent cx="4479278" cy="924224"/>
            <wp:effectExtent l="19050" t="19050" r="1714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736" cy="930096"/>
                    </a:xfrm>
                    <a:prstGeom prst="rect">
                      <a:avLst/>
                    </a:prstGeom>
                    <a:ln w="12700">
                      <a:solidFill>
                        <a:schemeClr val="tx1"/>
                      </a:solidFill>
                    </a:ln>
                  </pic:spPr>
                </pic:pic>
              </a:graphicData>
            </a:graphic>
          </wp:inline>
        </w:drawing>
      </w:r>
    </w:p>
    <w:p w14:paraId="28B86951" w14:textId="60EB740C" w:rsidR="00E45B8C" w:rsidRPr="008A2A0B" w:rsidRDefault="00E45B8C" w:rsidP="00E45B8C">
      <w:pPr>
        <w:pStyle w:val="Heading1"/>
        <w:rPr>
          <w:rFonts w:asciiTheme="minorHAnsi" w:hAnsiTheme="minorHAnsi" w:cstheme="minorHAnsi"/>
          <w:b w:val="0"/>
        </w:rPr>
      </w:pPr>
      <w:r w:rsidRPr="008A2A0B">
        <w:rPr>
          <w:rFonts w:asciiTheme="minorHAnsi" w:hAnsiTheme="minorHAnsi" w:cstheme="minorHAnsi"/>
        </w:rPr>
        <w:lastRenderedPageBreak/>
        <w:t xml:space="preserve">Exercise </w:t>
      </w:r>
      <w:r>
        <w:rPr>
          <w:rFonts w:asciiTheme="minorHAnsi" w:hAnsiTheme="minorHAnsi" w:cstheme="minorHAnsi"/>
        </w:rPr>
        <w:t>4: Use the component</w:t>
      </w:r>
    </w:p>
    <w:p w14:paraId="129D74B7" w14:textId="720EEBDE" w:rsidR="003177AD" w:rsidRDefault="003177AD" w:rsidP="00716585">
      <w:pPr>
        <w:spacing w:after="160" w:line="259" w:lineRule="auto"/>
        <w:ind w:left="0" w:right="0"/>
      </w:pPr>
    </w:p>
    <w:p w14:paraId="08A3B703" w14:textId="171E65D1" w:rsidR="00716585" w:rsidRPr="008A2A0B" w:rsidRDefault="00716585" w:rsidP="00716585">
      <w:pPr>
        <w:pStyle w:val="Heading3"/>
        <w:rPr>
          <w:rFonts w:asciiTheme="minorHAnsi" w:hAnsiTheme="minorHAnsi" w:cstheme="minorHAnsi"/>
          <w:b w:val="0"/>
          <w:color w:val="000000" w:themeColor="text1"/>
        </w:rPr>
      </w:pPr>
      <w:bookmarkStart w:id="15" w:name="_Toc22046385"/>
      <w:r w:rsidRPr="008A2A0B">
        <w:rPr>
          <w:rFonts w:asciiTheme="minorHAnsi" w:hAnsiTheme="minorHAnsi" w:cstheme="minorHAnsi"/>
          <w:color w:val="000000" w:themeColor="text1"/>
        </w:rPr>
        <w:t xml:space="preserve">Task </w:t>
      </w:r>
      <w:r w:rsidR="00E45B8C">
        <w:rPr>
          <w:rFonts w:asciiTheme="minorHAnsi" w:hAnsiTheme="minorHAnsi" w:cstheme="minorHAnsi"/>
          <w:color w:val="000000" w:themeColor="text1"/>
        </w:rPr>
        <w:t>1</w:t>
      </w:r>
      <w:r w:rsidRPr="008A2A0B">
        <w:rPr>
          <w:rFonts w:asciiTheme="minorHAnsi" w:hAnsiTheme="minorHAnsi" w:cstheme="minorHAnsi"/>
          <w:color w:val="000000" w:themeColor="text1"/>
        </w:rPr>
        <w:t xml:space="preserve">: </w:t>
      </w:r>
      <w:bookmarkEnd w:id="15"/>
      <w:r w:rsidR="00E45B8C">
        <w:rPr>
          <w:rFonts w:asciiTheme="minorHAnsi" w:hAnsiTheme="minorHAnsi" w:cstheme="minorHAnsi"/>
          <w:color w:val="000000" w:themeColor="text1"/>
        </w:rPr>
        <w:t>Configure a form to use the component</w:t>
      </w:r>
    </w:p>
    <w:p w14:paraId="606A0A4C" w14:textId="77777777" w:rsidR="00716585" w:rsidRDefault="00716585" w:rsidP="00716585">
      <w:pPr>
        <w:pStyle w:val="ListParagraph"/>
        <w:numPr>
          <w:ilvl w:val="0"/>
          <w:numId w:val="9"/>
        </w:numPr>
        <w:spacing w:after="160" w:line="259" w:lineRule="auto"/>
        <w:ind w:right="0"/>
      </w:pPr>
      <w:r>
        <w:t xml:space="preserve">Navigate to </w:t>
      </w:r>
      <w:hyperlink r:id="rId52" w:history="1">
        <w:r w:rsidRPr="00E44FD0">
          <w:rPr>
            <w:rStyle w:val="Hyperlink"/>
          </w:rPr>
          <w:t>https://make.powerapps.com/</w:t>
        </w:r>
      </w:hyperlink>
      <w:r>
        <w:t xml:space="preserve"> and select the correct environment.</w:t>
      </w:r>
    </w:p>
    <w:p w14:paraId="5F19FF37" w14:textId="77777777" w:rsidR="00716585" w:rsidRDefault="00716585" w:rsidP="00716585">
      <w:pPr>
        <w:pStyle w:val="ListParagraph"/>
        <w:numPr>
          <w:ilvl w:val="0"/>
          <w:numId w:val="9"/>
        </w:numPr>
        <w:spacing w:after="160" w:line="259" w:lineRule="auto"/>
        <w:ind w:right="0"/>
      </w:pPr>
      <w:r>
        <w:t xml:space="preserve">Select </w:t>
      </w:r>
      <w:r w:rsidRPr="00716585">
        <w:rPr>
          <w:b/>
          <w:bCs/>
        </w:rPr>
        <w:t>Solutions</w:t>
      </w:r>
      <w:r>
        <w:t>.</w:t>
      </w:r>
    </w:p>
    <w:p w14:paraId="4B5637CF" w14:textId="77777777" w:rsidR="008D40E2" w:rsidRDefault="00716585" w:rsidP="00716585">
      <w:pPr>
        <w:pStyle w:val="ListParagraph"/>
        <w:numPr>
          <w:ilvl w:val="0"/>
          <w:numId w:val="9"/>
        </w:numPr>
        <w:spacing w:after="160" w:line="259" w:lineRule="auto"/>
        <w:ind w:right="0"/>
      </w:pPr>
      <w:r>
        <w:t xml:space="preserve">You should see the solution </w:t>
      </w:r>
      <w:r w:rsidRPr="00716585">
        <w:rPr>
          <w:b/>
          <w:bCs/>
        </w:rPr>
        <w:t>PowerApps</w:t>
      </w:r>
      <w:r>
        <w:t xml:space="preserve"> </w:t>
      </w:r>
      <w:r w:rsidRPr="00716585">
        <w:rPr>
          <w:b/>
          <w:bCs/>
        </w:rPr>
        <w:t>Tools</w:t>
      </w:r>
      <w:r>
        <w:t xml:space="preserve"> created. Click to open the solution.</w:t>
      </w:r>
      <w:r w:rsidR="008D40E2">
        <w:t xml:space="preserve">  </w:t>
      </w:r>
    </w:p>
    <w:p w14:paraId="0360D99E" w14:textId="225BF7A0" w:rsidR="00716585" w:rsidRDefault="008D40E2" w:rsidP="008D40E2">
      <w:pPr>
        <w:pStyle w:val="ListParagraph"/>
        <w:spacing w:after="160" w:line="259" w:lineRule="auto"/>
        <w:ind w:right="0"/>
      </w:pPr>
      <w:r>
        <w:br/>
        <w:t>Note: While we are using the temporary solution to configure testing the component – this is only done for the lab, generally you don’t want to modify this solution and should do any customization in your own solution.</w:t>
      </w:r>
    </w:p>
    <w:p w14:paraId="417B87E7" w14:textId="77D26BF0" w:rsidR="00716585" w:rsidRDefault="00716585" w:rsidP="00716585">
      <w:pPr>
        <w:spacing w:after="160" w:line="259" w:lineRule="auto"/>
        <w:ind w:left="360" w:right="0"/>
      </w:pPr>
      <w:r>
        <w:rPr>
          <w:noProof/>
        </w:rPr>
        <w:drawing>
          <wp:inline distT="0" distB="0" distL="0" distR="0" wp14:anchorId="179FB50B" wp14:editId="64F116E0">
            <wp:extent cx="4578753" cy="1038360"/>
            <wp:effectExtent l="19050" t="19050" r="1270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7331" cy="1044841"/>
                    </a:xfrm>
                    <a:prstGeom prst="rect">
                      <a:avLst/>
                    </a:prstGeom>
                    <a:ln w="12700">
                      <a:solidFill>
                        <a:schemeClr val="tx1"/>
                      </a:solidFill>
                    </a:ln>
                  </pic:spPr>
                </pic:pic>
              </a:graphicData>
            </a:graphic>
          </wp:inline>
        </w:drawing>
      </w:r>
    </w:p>
    <w:p w14:paraId="5E83BCB0" w14:textId="265ED15C" w:rsidR="00716585" w:rsidRDefault="00716585" w:rsidP="00716585">
      <w:pPr>
        <w:pStyle w:val="ListParagraph"/>
        <w:numPr>
          <w:ilvl w:val="0"/>
          <w:numId w:val="9"/>
        </w:numPr>
        <w:spacing w:after="160" w:line="259" w:lineRule="auto"/>
        <w:ind w:right="0"/>
      </w:pPr>
      <w:r>
        <w:t xml:space="preserve">Click </w:t>
      </w:r>
      <w:r w:rsidRPr="00716585">
        <w:rPr>
          <w:b/>
          <w:bCs/>
        </w:rPr>
        <w:t>+ Add Existing</w:t>
      </w:r>
      <w:r>
        <w:t xml:space="preserve"> and select </w:t>
      </w:r>
      <w:r w:rsidRPr="00716585">
        <w:rPr>
          <w:b/>
          <w:bCs/>
        </w:rPr>
        <w:t>Entity</w:t>
      </w:r>
      <w:r>
        <w:t>.</w:t>
      </w:r>
    </w:p>
    <w:p w14:paraId="1E927AFC" w14:textId="48524808" w:rsidR="00716585" w:rsidRDefault="00716585" w:rsidP="00716585">
      <w:pPr>
        <w:spacing w:after="160" w:line="259" w:lineRule="auto"/>
        <w:ind w:left="360" w:right="0"/>
      </w:pPr>
      <w:r>
        <w:rPr>
          <w:noProof/>
        </w:rPr>
        <w:drawing>
          <wp:inline distT="0" distB="0" distL="0" distR="0" wp14:anchorId="17A22503" wp14:editId="0E9CDE52">
            <wp:extent cx="4050247" cy="1151268"/>
            <wp:effectExtent l="19050" t="19050" r="26670" b="107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328" cy="1165788"/>
                    </a:xfrm>
                    <a:prstGeom prst="rect">
                      <a:avLst/>
                    </a:prstGeom>
                    <a:ln w="12700">
                      <a:solidFill>
                        <a:schemeClr val="tx1"/>
                      </a:solidFill>
                    </a:ln>
                  </pic:spPr>
                </pic:pic>
              </a:graphicData>
            </a:graphic>
          </wp:inline>
        </w:drawing>
      </w:r>
    </w:p>
    <w:p w14:paraId="3437B143" w14:textId="5E7FB4AE" w:rsidR="00716585" w:rsidRDefault="00716585" w:rsidP="00716585">
      <w:pPr>
        <w:pStyle w:val="ListParagraph"/>
        <w:numPr>
          <w:ilvl w:val="0"/>
          <w:numId w:val="9"/>
        </w:numPr>
        <w:spacing w:after="160" w:line="259" w:lineRule="auto"/>
        <w:ind w:right="0"/>
      </w:pPr>
      <w:r>
        <w:t xml:space="preserve">Select </w:t>
      </w:r>
      <w:r w:rsidRPr="00716585">
        <w:rPr>
          <w:b/>
          <w:bCs/>
        </w:rPr>
        <w:t>Product</w:t>
      </w:r>
      <w:r>
        <w:t xml:space="preserve"> and click </w:t>
      </w:r>
      <w:r w:rsidRPr="00716585">
        <w:rPr>
          <w:b/>
          <w:bCs/>
        </w:rPr>
        <w:t>Next</w:t>
      </w:r>
      <w:r>
        <w:t>.</w:t>
      </w:r>
    </w:p>
    <w:p w14:paraId="64435565" w14:textId="05668173" w:rsidR="00716585" w:rsidRDefault="00716585" w:rsidP="00716585">
      <w:pPr>
        <w:spacing w:after="160" w:line="259" w:lineRule="auto"/>
        <w:ind w:left="360" w:right="0"/>
      </w:pPr>
      <w:r>
        <w:rPr>
          <w:noProof/>
        </w:rPr>
        <w:drawing>
          <wp:inline distT="0" distB="0" distL="0" distR="0" wp14:anchorId="4880D0F9" wp14:editId="6E9A232D">
            <wp:extent cx="4626622" cy="1877894"/>
            <wp:effectExtent l="19050" t="19050" r="21590"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7579" cy="1882341"/>
                    </a:xfrm>
                    <a:prstGeom prst="rect">
                      <a:avLst/>
                    </a:prstGeom>
                    <a:ln w="12700">
                      <a:solidFill>
                        <a:schemeClr val="tx1"/>
                      </a:solidFill>
                    </a:ln>
                  </pic:spPr>
                </pic:pic>
              </a:graphicData>
            </a:graphic>
          </wp:inline>
        </w:drawing>
      </w:r>
    </w:p>
    <w:p w14:paraId="31F71985" w14:textId="31DF33A1" w:rsidR="00716585" w:rsidRDefault="00716585" w:rsidP="00716585">
      <w:pPr>
        <w:pStyle w:val="ListParagraph"/>
        <w:numPr>
          <w:ilvl w:val="0"/>
          <w:numId w:val="9"/>
        </w:numPr>
        <w:spacing w:after="160" w:line="259" w:lineRule="auto"/>
        <w:ind w:right="0"/>
      </w:pPr>
      <w:r>
        <w:t xml:space="preserve">Click </w:t>
      </w:r>
      <w:r w:rsidRPr="00716585">
        <w:rPr>
          <w:b/>
          <w:bCs/>
        </w:rPr>
        <w:t>Select Components</w:t>
      </w:r>
      <w:r>
        <w:t>.</w:t>
      </w:r>
    </w:p>
    <w:p w14:paraId="4737AE1C" w14:textId="796E935C" w:rsidR="00716585" w:rsidRDefault="00716585" w:rsidP="00716585">
      <w:pPr>
        <w:spacing w:after="160" w:line="259" w:lineRule="auto"/>
        <w:ind w:left="360" w:right="0"/>
      </w:pPr>
      <w:r>
        <w:rPr>
          <w:noProof/>
        </w:rPr>
        <w:lastRenderedPageBreak/>
        <w:drawing>
          <wp:inline distT="0" distB="0" distL="0" distR="0" wp14:anchorId="221836B2" wp14:editId="4D69DA75">
            <wp:extent cx="4171589" cy="1446972"/>
            <wp:effectExtent l="19050" t="19050" r="1968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7513" cy="1452495"/>
                    </a:xfrm>
                    <a:prstGeom prst="rect">
                      <a:avLst/>
                    </a:prstGeom>
                    <a:ln w="12700">
                      <a:solidFill>
                        <a:schemeClr val="tx1"/>
                      </a:solidFill>
                    </a:ln>
                  </pic:spPr>
                </pic:pic>
              </a:graphicData>
            </a:graphic>
          </wp:inline>
        </w:drawing>
      </w:r>
    </w:p>
    <w:p w14:paraId="5B201370" w14:textId="662B1981" w:rsidR="00716585" w:rsidRDefault="00716585" w:rsidP="00716585">
      <w:pPr>
        <w:pStyle w:val="ListParagraph"/>
        <w:numPr>
          <w:ilvl w:val="0"/>
          <w:numId w:val="9"/>
        </w:numPr>
        <w:spacing w:after="160" w:line="259" w:lineRule="auto"/>
        <w:ind w:right="0"/>
      </w:pPr>
      <w:r>
        <w:t xml:space="preserve">Select the </w:t>
      </w:r>
      <w:r w:rsidRPr="00716585">
        <w:rPr>
          <w:b/>
          <w:bCs/>
        </w:rPr>
        <w:t>Forms</w:t>
      </w:r>
      <w:r>
        <w:t xml:space="preserve"> tab, select all the </w:t>
      </w:r>
      <w:r w:rsidRPr="00716585">
        <w:rPr>
          <w:b/>
          <w:bCs/>
        </w:rPr>
        <w:t>Information</w:t>
      </w:r>
      <w:r>
        <w:t xml:space="preserve"> forms and click </w:t>
      </w:r>
      <w:r w:rsidRPr="00716585">
        <w:rPr>
          <w:b/>
          <w:bCs/>
        </w:rPr>
        <w:t>Add</w:t>
      </w:r>
      <w:r>
        <w:t>.</w:t>
      </w:r>
      <w:r w:rsidR="00C90A31">
        <w:t xml:space="preserve"> Note: we really just want the main form, but currently there isn’t a way to tell which form that is of the 3</w:t>
      </w:r>
    </w:p>
    <w:p w14:paraId="6F1CA857" w14:textId="066DF09A" w:rsidR="00716585" w:rsidRDefault="00716585" w:rsidP="00716585">
      <w:pPr>
        <w:spacing w:after="160" w:line="259" w:lineRule="auto"/>
        <w:ind w:left="360" w:right="0"/>
      </w:pPr>
      <w:r>
        <w:rPr>
          <w:noProof/>
        </w:rPr>
        <w:drawing>
          <wp:inline distT="0" distB="0" distL="0" distR="0" wp14:anchorId="42B3EA29" wp14:editId="5B0DFE5A">
            <wp:extent cx="3694888" cy="1252978"/>
            <wp:effectExtent l="19050" t="19050" r="20320" b="234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8227" cy="1267675"/>
                    </a:xfrm>
                    <a:prstGeom prst="rect">
                      <a:avLst/>
                    </a:prstGeom>
                    <a:ln w="12700">
                      <a:solidFill>
                        <a:schemeClr val="tx1"/>
                      </a:solidFill>
                    </a:ln>
                  </pic:spPr>
                </pic:pic>
              </a:graphicData>
            </a:graphic>
          </wp:inline>
        </w:drawing>
      </w:r>
    </w:p>
    <w:p w14:paraId="193B869B" w14:textId="561D82BD" w:rsidR="00716585" w:rsidRDefault="00716585" w:rsidP="00716585">
      <w:pPr>
        <w:pStyle w:val="ListParagraph"/>
        <w:numPr>
          <w:ilvl w:val="0"/>
          <w:numId w:val="9"/>
        </w:numPr>
        <w:spacing w:after="160" w:line="259" w:lineRule="auto"/>
        <w:ind w:right="0"/>
      </w:pPr>
      <w:r>
        <w:t xml:space="preserve">Click </w:t>
      </w:r>
      <w:r w:rsidRPr="00716585">
        <w:rPr>
          <w:b/>
          <w:bCs/>
        </w:rPr>
        <w:t>Add</w:t>
      </w:r>
      <w:r>
        <w:t xml:space="preserve"> again.</w:t>
      </w:r>
    </w:p>
    <w:p w14:paraId="452D78EE" w14:textId="4B07AD15" w:rsidR="00716585" w:rsidRDefault="00B9320B" w:rsidP="00B9320B">
      <w:pPr>
        <w:spacing w:after="160" w:line="259" w:lineRule="auto"/>
        <w:ind w:left="360" w:right="0"/>
      </w:pPr>
      <w:r>
        <w:rPr>
          <w:noProof/>
        </w:rPr>
        <w:drawing>
          <wp:inline distT="0" distB="0" distL="0" distR="0" wp14:anchorId="0087E5CF" wp14:editId="17225918">
            <wp:extent cx="3564878" cy="1130462"/>
            <wp:effectExtent l="19050" t="19050" r="1714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1296" cy="1157866"/>
                    </a:xfrm>
                    <a:prstGeom prst="rect">
                      <a:avLst/>
                    </a:prstGeom>
                    <a:ln w="12700">
                      <a:solidFill>
                        <a:schemeClr val="tx1"/>
                      </a:solidFill>
                    </a:ln>
                  </pic:spPr>
                </pic:pic>
              </a:graphicData>
            </a:graphic>
          </wp:inline>
        </w:drawing>
      </w:r>
    </w:p>
    <w:p w14:paraId="70FC185B" w14:textId="543675D4" w:rsidR="00716585" w:rsidRDefault="00B9320B" w:rsidP="00716585">
      <w:pPr>
        <w:pStyle w:val="ListParagraph"/>
        <w:numPr>
          <w:ilvl w:val="0"/>
          <w:numId w:val="9"/>
        </w:numPr>
        <w:spacing w:after="160" w:line="259" w:lineRule="auto"/>
        <w:ind w:right="0"/>
      </w:pPr>
      <w:r>
        <w:t xml:space="preserve">Click to open the </w:t>
      </w:r>
      <w:r w:rsidRPr="00B9320B">
        <w:rPr>
          <w:b/>
          <w:bCs/>
        </w:rPr>
        <w:t>Product</w:t>
      </w:r>
      <w:r>
        <w:t xml:space="preserve"> entity you just added to your solution.</w:t>
      </w:r>
    </w:p>
    <w:p w14:paraId="4853294C" w14:textId="11E14CF5" w:rsidR="00B9320B" w:rsidRDefault="00B9320B" w:rsidP="00B9320B">
      <w:pPr>
        <w:spacing w:after="160" w:line="259" w:lineRule="auto"/>
        <w:ind w:left="360" w:right="0"/>
      </w:pPr>
      <w:r>
        <w:rPr>
          <w:noProof/>
        </w:rPr>
        <w:drawing>
          <wp:inline distT="0" distB="0" distL="0" distR="0" wp14:anchorId="0B521FCF" wp14:editId="063CDB2E">
            <wp:extent cx="3816230" cy="1097377"/>
            <wp:effectExtent l="19050" t="19050" r="13335" b="266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8283" cy="1115221"/>
                    </a:xfrm>
                    <a:prstGeom prst="rect">
                      <a:avLst/>
                    </a:prstGeom>
                    <a:ln w="12700">
                      <a:solidFill>
                        <a:schemeClr val="tx1"/>
                      </a:solidFill>
                    </a:ln>
                  </pic:spPr>
                </pic:pic>
              </a:graphicData>
            </a:graphic>
          </wp:inline>
        </w:drawing>
      </w:r>
    </w:p>
    <w:p w14:paraId="61CD7BAE" w14:textId="60926CA2" w:rsidR="00B9320B" w:rsidRDefault="00B9320B" w:rsidP="00716585">
      <w:pPr>
        <w:pStyle w:val="ListParagraph"/>
        <w:numPr>
          <w:ilvl w:val="0"/>
          <w:numId w:val="9"/>
        </w:numPr>
        <w:spacing w:after="160" w:line="259" w:lineRule="auto"/>
        <w:ind w:right="0"/>
      </w:pPr>
      <w:r>
        <w:t xml:space="preserve">Select the </w:t>
      </w:r>
      <w:r w:rsidRPr="00B9320B">
        <w:rPr>
          <w:b/>
          <w:bCs/>
        </w:rPr>
        <w:t>Forms</w:t>
      </w:r>
      <w:r>
        <w:t xml:space="preserve"> tab and click to open the </w:t>
      </w:r>
      <w:r w:rsidRPr="00B9320B">
        <w:rPr>
          <w:b/>
          <w:bCs/>
        </w:rPr>
        <w:t>Main</w:t>
      </w:r>
      <w:r>
        <w:t xml:space="preserve"> form.</w:t>
      </w:r>
    </w:p>
    <w:p w14:paraId="6C5E63BB" w14:textId="386FED47" w:rsidR="00B9320B" w:rsidRDefault="00B9320B" w:rsidP="00B9320B">
      <w:pPr>
        <w:spacing w:after="160" w:line="259" w:lineRule="auto"/>
        <w:ind w:left="360" w:right="0"/>
      </w:pPr>
      <w:r>
        <w:rPr>
          <w:noProof/>
        </w:rPr>
        <w:lastRenderedPageBreak/>
        <w:drawing>
          <wp:inline distT="0" distB="0" distL="0" distR="0" wp14:anchorId="38EE9AE7" wp14:editId="74D174A7">
            <wp:extent cx="3702248" cy="1385053"/>
            <wp:effectExtent l="19050" t="19050" r="12700" b="247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8407" cy="1402321"/>
                    </a:xfrm>
                    <a:prstGeom prst="rect">
                      <a:avLst/>
                    </a:prstGeom>
                    <a:ln w="12700">
                      <a:solidFill>
                        <a:schemeClr val="tx1"/>
                      </a:solidFill>
                    </a:ln>
                  </pic:spPr>
                </pic:pic>
              </a:graphicData>
            </a:graphic>
          </wp:inline>
        </w:drawing>
      </w:r>
    </w:p>
    <w:p w14:paraId="411F0418" w14:textId="3988AE5A" w:rsidR="00B9320B" w:rsidRDefault="00B9320B" w:rsidP="00716585">
      <w:pPr>
        <w:pStyle w:val="ListParagraph"/>
        <w:numPr>
          <w:ilvl w:val="0"/>
          <w:numId w:val="9"/>
        </w:numPr>
        <w:spacing w:after="160" w:line="259" w:lineRule="auto"/>
        <w:ind w:right="0"/>
      </w:pPr>
      <w:r>
        <w:t xml:space="preserve">Click </w:t>
      </w:r>
      <w:r w:rsidRPr="00B9320B">
        <w:rPr>
          <w:b/>
          <w:bCs/>
        </w:rPr>
        <w:t>Switch to Classic</w:t>
      </w:r>
      <w:r>
        <w:t>.</w:t>
      </w:r>
      <w:r w:rsidR="00C90A31">
        <w:t xml:space="preserve">  Note: We are switching to classic because the new editor doesn’t let you configure custom components yet.</w:t>
      </w:r>
    </w:p>
    <w:p w14:paraId="14FB1A77" w14:textId="06BD0ED2" w:rsidR="00B9320B" w:rsidRDefault="00B9320B" w:rsidP="00B9320B">
      <w:pPr>
        <w:spacing w:after="160" w:line="259" w:lineRule="auto"/>
        <w:ind w:left="360" w:right="0"/>
      </w:pPr>
      <w:r>
        <w:rPr>
          <w:noProof/>
        </w:rPr>
        <w:drawing>
          <wp:inline distT="0" distB="0" distL="0" distR="0" wp14:anchorId="1DEE32EE" wp14:editId="348A2D56">
            <wp:extent cx="4414273" cy="1468705"/>
            <wp:effectExtent l="19050" t="19050" r="24765"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0134" cy="1477309"/>
                    </a:xfrm>
                    <a:prstGeom prst="rect">
                      <a:avLst/>
                    </a:prstGeom>
                    <a:ln w="12700">
                      <a:solidFill>
                        <a:schemeClr val="tx1"/>
                      </a:solidFill>
                    </a:ln>
                  </pic:spPr>
                </pic:pic>
              </a:graphicData>
            </a:graphic>
          </wp:inline>
        </w:drawing>
      </w:r>
    </w:p>
    <w:p w14:paraId="242ABD11" w14:textId="6527BD6B" w:rsidR="00B9320B" w:rsidRDefault="00B9320B" w:rsidP="00716585">
      <w:pPr>
        <w:pStyle w:val="ListParagraph"/>
        <w:numPr>
          <w:ilvl w:val="0"/>
          <w:numId w:val="9"/>
        </w:numPr>
        <w:spacing w:after="160" w:line="259" w:lineRule="auto"/>
        <w:ind w:right="0"/>
      </w:pPr>
      <w:r>
        <w:t xml:space="preserve">Double </w:t>
      </w:r>
      <w:r w:rsidR="00C90A31">
        <w:t>click</w:t>
      </w:r>
      <w:r>
        <w:t xml:space="preserve"> the </w:t>
      </w:r>
      <w:r w:rsidRPr="00B9320B">
        <w:rPr>
          <w:b/>
          <w:bCs/>
        </w:rPr>
        <w:t>Category</w:t>
      </w:r>
      <w:r>
        <w:t xml:space="preserve"> field.</w:t>
      </w:r>
      <w:r w:rsidR="00C90A31">
        <w:t xml:space="preserve"> Note: Make sure you select Category and not Category ID</w:t>
      </w:r>
    </w:p>
    <w:p w14:paraId="24166989" w14:textId="6B064870" w:rsidR="00B9320B" w:rsidRDefault="00B9320B" w:rsidP="00B9320B">
      <w:pPr>
        <w:spacing w:after="160" w:line="259" w:lineRule="auto"/>
        <w:ind w:left="360" w:right="0"/>
      </w:pPr>
      <w:r>
        <w:rPr>
          <w:noProof/>
        </w:rPr>
        <w:drawing>
          <wp:inline distT="0" distB="0" distL="0" distR="0" wp14:anchorId="6B15EEDD" wp14:editId="0C3E7B4C">
            <wp:extent cx="3213852" cy="1178055"/>
            <wp:effectExtent l="19050" t="19050" r="24765" b="222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2884" cy="1196028"/>
                    </a:xfrm>
                    <a:prstGeom prst="rect">
                      <a:avLst/>
                    </a:prstGeom>
                    <a:ln w="12700">
                      <a:solidFill>
                        <a:schemeClr val="tx1"/>
                      </a:solidFill>
                    </a:ln>
                  </pic:spPr>
                </pic:pic>
              </a:graphicData>
            </a:graphic>
          </wp:inline>
        </w:drawing>
      </w:r>
    </w:p>
    <w:p w14:paraId="1868E15F" w14:textId="23133223" w:rsidR="00D53E9D" w:rsidRDefault="00D53E9D" w:rsidP="00B9320B">
      <w:pPr>
        <w:pStyle w:val="ListParagraph"/>
        <w:numPr>
          <w:ilvl w:val="0"/>
          <w:numId w:val="9"/>
        </w:numPr>
        <w:spacing w:after="160" w:line="259" w:lineRule="auto"/>
        <w:ind w:right="0"/>
      </w:pPr>
      <w:r>
        <w:t xml:space="preserve">Select the </w:t>
      </w:r>
      <w:r w:rsidRPr="00D53E9D">
        <w:rPr>
          <w:b/>
          <w:bCs/>
        </w:rPr>
        <w:t>Details</w:t>
      </w:r>
      <w:r>
        <w:t xml:space="preserve"> tab and click </w:t>
      </w:r>
      <w:r w:rsidRPr="00D53E9D">
        <w:rPr>
          <w:b/>
          <w:bCs/>
        </w:rPr>
        <w:t>Edit</w:t>
      </w:r>
      <w:r>
        <w:t>.</w:t>
      </w:r>
    </w:p>
    <w:p w14:paraId="32771FDD" w14:textId="086E354B" w:rsidR="00D53E9D" w:rsidRDefault="00D53E9D" w:rsidP="00D53E9D">
      <w:pPr>
        <w:spacing w:after="160" w:line="259" w:lineRule="auto"/>
        <w:ind w:left="360" w:right="0"/>
      </w:pPr>
      <w:r>
        <w:rPr>
          <w:noProof/>
        </w:rPr>
        <w:drawing>
          <wp:inline distT="0" distB="0" distL="0" distR="0" wp14:anchorId="06FF2177" wp14:editId="1A011C3F">
            <wp:extent cx="3439202" cy="2166330"/>
            <wp:effectExtent l="19050" t="19050" r="27940" b="247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9937" cy="2179391"/>
                    </a:xfrm>
                    <a:prstGeom prst="rect">
                      <a:avLst/>
                    </a:prstGeom>
                    <a:ln w="12700">
                      <a:solidFill>
                        <a:schemeClr val="tx1"/>
                      </a:solidFill>
                    </a:ln>
                  </pic:spPr>
                </pic:pic>
              </a:graphicData>
            </a:graphic>
          </wp:inline>
        </w:drawing>
      </w:r>
    </w:p>
    <w:p w14:paraId="18959689" w14:textId="498FF2F9" w:rsidR="00D53E9D" w:rsidRDefault="00D53E9D" w:rsidP="00B9320B">
      <w:pPr>
        <w:pStyle w:val="ListParagraph"/>
        <w:numPr>
          <w:ilvl w:val="0"/>
          <w:numId w:val="9"/>
        </w:numPr>
        <w:spacing w:after="160" w:line="259" w:lineRule="auto"/>
        <w:ind w:right="0"/>
      </w:pPr>
      <w:r>
        <w:lastRenderedPageBreak/>
        <w:t xml:space="preserve">Scroll down to the </w:t>
      </w:r>
      <w:r w:rsidRPr="00D53E9D">
        <w:rPr>
          <w:b/>
          <w:bCs/>
        </w:rPr>
        <w:t>Options</w:t>
      </w:r>
      <w:r>
        <w:t xml:space="preserve"> and select </w:t>
      </w:r>
      <w:r w:rsidRPr="00D53E9D">
        <w:rPr>
          <w:b/>
          <w:bCs/>
        </w:rPr>
        <w:t>Laptops</w:t>
      </w:r>
      <w:r>
        <w:t>.</w:t>
      </w:r>
      <w:r w:rsidR="00C90A31">
        <w:t xml:space="preserve">  Notice that there are a total of 4 items in this Option Set.  We will be filtering it down to 2 items with our PCF component.</w:t>
      </w:r>
    </w:p>
    <w:p w14:paraId="32692947" w14:textId="77777777" w:rsidR="00C90A31" w:rsidRDefault="00C90A31" w:rsidP="00C90A31">
      <w:pPr>
        <w:pStyle w:val="ListParagraph"/>
        <w:spacing w:after="160" w:line="259" w:lineRule="auto"/>
        <w:ind w:right="0"/>
      </w:pPr>
    </w:p>
    <w:p w14:paraId="20137195" w14:textId="1C5D5D71" w:rsidR="00D53E9D" w:rsidRDefault="00D53E9D" w:rsidP="00B9320B">
      <w:pPr>
        <w:pStyle w:val="ListParagraph"/>
        <w:numPr>
          <w:ilvl w:val="0"/>
          <w:numId w:val="9"/>
        </w:numPr>
        <w:spacing w:after="160" w:line="259" w:lineRule="auto"/>
        <w:ind w:right="0"/>
      </w:pPr>
      <w:r>
        <w:t xml:space="preserve">Copy the </w:t>
      </w:r>
      <w:r w:rsidRPr="00D53E9D">
        <w:rPr>
          <w:b/>
          <w:bCs/>
        </w:rPr>
        <w:t>Value</w:t>
      </w:r>
      <w:r>
        <w:t xml:space="preserve"> and keep it in a notepad.</w:t>
      </w:r>
    </w:p>
    <w:p w14:paraId="44D66DC6" w14:textId="590DA541" w:rsidR="00D53E9D" w:rsidRDefault="00D53E9D" w:rsidP="00D53E9D">
      <w:pPr>
        <w:spacing w:after="160" w:line="259" w:lineRule="auto"/>
        <w:ind w:left="360" w:right="0"/>
      </w:pPr>
      <w:r>
        <w:rPr>
          <w:noProof/>
        </w:rPr>
        <w:drawing>
          <wp:inline distT="0" distB="0" distL="0" distR="0" wp14:anchorId="7B89A0F3" wp14:editId="4130F254">
            <wp:extent cx="3790228" cy="915972"/>
            <wp:effectExtent l="19050" t="19050" r="20320"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1151" cy="933112"/>
                    </a:xfrm>
                    <a:prstGeom prst="rect">
                      <a:avLst/>
                    </a:prstGeom>
                    <a:ln w="12700">
                      <a:solidFill>
                        <a:schemeClr val="tx1"/>
                      </a:solidFill>
                    </a:ln>
                  </pic:spPr>
                </pic:pic>
              </a:graphicData>
            </a:graphic>
          </wp:inline>
        </w:drawing>
      </w:r>
    </w:p>
    <w:p w14:paraId="62F913BE" w14:textId="198B2CF5" w:rsidR="00D53E9D" w:rsidRDefault="00D53E9D" w:rsidP="00B9320B">
      <w:pPr>
        <w:pStyle w:val="ListParagraph"/>
        <w:numPr>
          <w:ilvl w:val="0"/>
          <w:numId w:val="9"/>
        </w:numPr>
        <w:spacing w:after="160" w:line="259" w:lineRule="auto"/>
        <w:ind w:right="0"/>
      </w:pPr>
      <w:r>
        <w:t xml:space="preserve">Select </w:t>
      </w:r>
      <w:r w:rsidRPr="00D53E9D">
        <w:rPr>
          <w:b/>
          <w:bCs/>
        </w:rPr>
        <w:t>Monitors</w:t>
      </w:r>
      <w:r>
        <w:t xml:space="preserve"> and copy the </w:t>
      </w:r>
      <w:r w:rsidRPr="00D53E9D">
        <w:rPr>
          <w:b/>
          <w:bCs/>
        </w:rPr>
        <w:t>Value</w:t>
      </w:r>
      <w:r>
        <w:t xml:space="preserve"> to a notepad.</w:t>
      </w:r>
    </w:p>
    <w:p w14:paraId="26D20D73" w14:textId="59DE5E6C" w:rsidR="00D53E9D" w:rsidRDefault="00D53E9D" w:rsidP="00B9320B">
      <w:pPr>
        <w:pStyle w:val="ListParagraph"/>
        <w:numPr>
          <w:ilvl w:val="0"/>
          <w:numId w:val="9"/>
        </w:numPr>
        <w:spacing w:after="160" w:line="259" w:lineRule="auto"/>
        <w:ind w:right="0"/>
      </w:pPr>
      <w:r>
        <w:t>You should now have two values in your notepad. Remove the commas.</w:t>
      </w:r>
    </w:p>
    <w:p w14:paraId="42D92FBF" w14:textId="7B6B689F" w:rsidR="00D53E9D" w:rsidRDefault="00D53E9D" w:rsidP="00D53E9D">
      <w:pPr>
        <w:spacing w:after="160" w:line="259" w:lineRule="auto"/>
        <w:ind w:left="360" w:right="0"/>
      </w:pPr>
      <w:r>
        <w:rPr>
          <w:noProof/>
        </w:rPr>
        <w:drawing>
          <wp:inline distT="0" distB="0" distL="0" distR="0" wp14:anchorId="62999F8F" wp14:editId="29612E74">
            <wp:extent cx="2520469" cy="979291"/>
            <wp:effectExtent l="19050" t="19050" r="13335"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1216" cy="991237"/>
                    </a:xfrm>
                    <a:prstGeom prst="rect">
                      <a:avLst/>
                    </a:prstGeom>
                    <a:ln w="12700">
                      <a:solidFill>
                        <a:schemeClr val="tx1"/>
                      </a:solidFill>
                    </a:ln>
                  </pic:spPr>
                </pic:pic>
              </a:graphicData>
            </a:graphic>
          </wp:inline>
        </w:drawing>
      </w:r>
    </w:p>
    <w:p w14:paraId="755CDD3F" w14:textId="3D90C0B8" w:rsidR="00D53E9D" w:rsidRDefault="00D53E9D" w:rsidP="00B9320B">
      <w:pPr>
        <w:pStyle w:val="ListParagraph"/>
        <w:numPr>
          <w:ilvl w:val="0"/>
          <w:numId w:val="9"/>
        </w:numPr>
        <w:spacing w:after="160" w:line="259" w:lineRule="auto"/>
        <w:ind w:right="0"/>
      </w:pPr>
      <w:r>
        <w:t>Go back to the field editor and close it.</w:t>
      </w:r>
    </w:p>
    <w:p w14:paraId="0B8AABAD" w14:textId="07C7D727" w:rsidR="00B9320B" w:rsidRDefault="00B9320B" w:rsidP="00B9320B">
      <w:pPr>
        <w:pStyle w:val="ListParagraph"/>
        <w:numPr>
          <w:ilvl w:val="0"/>
          <w:numId w:val="9"/>
        </w:numPr>
        <w:spacing w:after="160" w:line="259" w:lineRule="auto"/>
        <w:ind w:right="0"/>
      </w:pPr>
      <w:r>
        <w:t xml:space="preserve">Select the </w:t>
      </w:r>
      <w:r w:rsidRPr="00B9320B">
        <w:rPr>
          <w:b/>
          <w:bCs/>
        </w:rPr>
        <w:t>Controls</w:t>
      </w:r>
      <w:r>
        <w:t xml:space="preserve"> tab and click </w:t>
      </w:r>
      <w:r w:rsidRPr="00B9320B">
        <w:rPr>
          <w:b/>
          <w:bCs/>
        </w:rPr>
        <w:t>Add Control</w:t>
      </w:r>
      <w:r>
        <w:t>.</w:t>
      </w:r>
    </w:p>
    <w:p w14:paraId="178F77B4" w14:textId="0ACF8433" w:rsidR="00B9320B" w:rsidRDefault="00B9320B" w:rsidP="00B9320B">
      <w:pPr>
        <w:spacing w:after="160" w:line="259" w:lineRule="auto"/>
        <w:ind w:left="360" w:right="0"/>
      </w:pPr>
      <w:r>
        <w:rPr>
          <w:noProof/>
        </w:rPr>
        <w:drawing>
          <wp:inline distT="0" distB="0" distL="0" distR="0" wp14:anchorId="560F4449" wp14:editId="65323514">
            <wp:extent cx="3408866" cy="1504978"/>
            <wp:effectExtent l="19050" t="19050" r="2032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1898" cy="1519561"/>
                    </a:xfrm>
                    <a:prstGeom prst="rect">
                      <a:avLst/>
                    </a:prstGeom>
                    <a:ln w="12700">
                      <a:solidFill>
                        <a:schemeClr val="tx1"/>
                      </a:solidFill>
                    </a:ln>
                  </pic:spPr>
                </pic:pic>
              </a:graphicData>
            </a:graphic>
          </wp:inline>
        </w:drawing>
      </w:r>
    </w:p>
    <w:p w14:paraId="5EBF154F" w14:textId="6C64F873" w:rsidR="00B9320B" w:rsidRDefault="00B9320B" w:rsidP="00B9320B">
      <w:pPr>
        <w:pStyle w:val="ListParagraph"/>
        <w:numPr>
          <w:ilvl w:val="0"/>
          <w:numId w:val="9"/>
        </w:numPr>
        <w:spacing w:after="160" w:line="259" w:lineRule="auto"/>
        <w:ind w:right="0"/>
      </w:pPr>
      <w:r>
        <w:t xml:space="preserve">Select the </w:t>
      </w:r>
      <w:r w:rsidRPr="00B9320B">
        <w:rPr>
          <w:b/>
          <w:bCs/>
        </w:rPr>
        <w:t>PickListFilter</w:t>
      </w:r>
      <w:r>
        <w:t xml:space="preserve"> you created and click </w:t>
      </w:r>
      <w:r w:rsidRPr="00B9320B">
        <w:rPr>
          <w:b/>
          <w:bCs/>
        </w:rPr>
        <w:t>Add</w:t>
      </w:r>
      <w:r>
        <w:t>.</w:t>
      </w:r>
    </w:p>
    <w:p w14:paraId="789C3E19" w14:textId="6D45629F" w:rsidR="00B9320B" w:rsidRDefault="00B9320B" w:rsidP="00B9320B">
      <w:pPr>
        <w:spacing w:after="160" w:line="259" w:lineRule="auto"/>
        <w:ind w:left="360" w:right="0"/>
      </w:pPr>
      <w:r>
        <w:rPr>
          <w:noProof/>
        </w:rPr>
        <w:drawing>
          <wp:inline distT="0" distB="0" distL="0" distR="0" wp14:anchorId="19E5607B" wp14:editId="77F9C061">
            <wp:extent cx="2550804" cy="2291210"/>
            <wp:effectExtent l="19050" t="19050" r="20955"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3383" cy="2302509"/>
                    </a:xfrm>
                    <a:prstGeom prst="rect">
                      <a:avLst/>
                    </a:prstGeom>
                    <a:ln w="12700">
                      <a:solidFill>
                        <a:schemeClr val="tx1"/>
                      </a:solidFill>
                    </a:ln>
                  </pic:spPr>
                </pic:pic>
              </a:graphicData>
            </a:graphic>
          </wp:inline>
        </w:drawing>
      </w:r>
    </w:p>
    <w:p w14:paraId="51D4D3BC" w14:textId="101450D4" w:rsidR="00B9320B" w:rsidRDefault="00B9320B" w:rsidP="00716585">
      <w:pPr>
        <w:pStyle w:val="ListParagraph"/>
        <w:numPr>
          <w:ilvl w:val="0"/>
          <w:numId w:val="9"/>
        </w:numPr>
        <w:spacing w:after="160" w:line="259" w:lineRule="auto"/>
        <w:ind w:right="0"/>
      </w:pPr>
      <w:r>
        <w:lastRenderedPageBreak/>
        <w:t xml:space="preserve">Select </w:t>
      </w:r>
      <w:r w:rsidRPr="00105132">
        <w:rPr>
          <w:b/>
          <w:bCs/>
        </w:rPr>
        <w:t>Web</w:t>
      </w:r>
      <w:r w:rsidR="00105132">
        <w:t xml:space="preserve"> and click </w:t>
      </w:r>
      <w:r w:rsidR="00105132">
        <w:rPr>
          <w:b/>
          <w:bCs/>
        </w:rPr>
        <w:t>Edit.</w:t>
      </w:r>
      <w:r w:rsidR="00C90A31">
        <w:rPr>
          <w:b/>
          <w:bCs/>
        </w:rPr>
        <w:t xml:space="preserve">  You can also select Phone and Tablet if you like.</w:t>
      </w:r>
      <w:r w:rsidR="008D40E2">
        <w:rPr>
          <w:b/>
          <w:bCs/>
        </w:rPr>
        <w:t xml:space="preserve"> </w:t>
      </w:r>
      <w:r w:rsidR="008D40E2">
        <w:t xml:space="preserve"> Notice since you started from the Category Field, the Picklist Field is already bound to that for you.</w:t>
      </w:r>
    </w:p>
    <w:p w14:paraId="769661A0" w14:textId="209C9816" w:rsidR="00105132" w:rsidRDefault="00D53E9D" w:rsidP="00105132">
      <w:pPr>
        <w:spacing w:after="160" w:line="259" w:lineRule="auto"/>
        <w:ind w:left="360" w:right="0"/>
      </w:pPr>
      <w:r>
        <w:rPr>
          <w:noProof/>
        </w:rPr>
        <w:drawing>
          <wp:inline distT="0" distB="0" distL="0" distR="0" wp14:anchorId="3283513F" wp14:editId="331865CB">
            <wp:extent cx="2858135" cy="1931173"/>
            <wp:effectExtent l="19050" t="19050" r="1841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9196" cy="1952160"/>
                    </a:xfrm>
                    <a:prstGeom prst="rect">
                      <a:avLst/>
                    </a:prstGeom>
                    <a:ln w="12700">
                      <a:solidFill>
                        <a:schemeClr val="tx1"/>
                      </a:solidFill>
                    </a:ln>
                  </pic:spPr>
                </pic:pic>
              </a:graphicData>
            </a:graphic>
          </wp:inline>
        </w:drawing>
      </w:r>
    </w:p>
    <w:p w14:paraId="7831C862" w14:textId="77777777" w:rsidR="00D53E9D" w:rsidRDefault="00105132" w:rsidP="00105132">
      <w:pPr>
        <w:pStyle w:val="ListParagraph"/>
        <w:numPr>
          <w:ilvl w:val="0"/>
          <w:numId w:val="9"/>
        </w:numPr>
        <w:spacing w:after="160" w:line="259" w:lineRule="auto"/>
        <w:ind w:right="0"/>
      </w:pPr>
      <w:r>
        <w:t>Select</w:t>
      </w:r>
      <w:r w:rsidR="00D53E9D">
        <w:t xml:space="preserve"> </w:t>
      </w:r>
      <w:r w:rsidR="00D53E9D" w:rsidRPr="00D53E9D">
        <w:rPr>
          <w:b/>
          <w:bCs/>
        </w:rPr>
        <w:t>Bind to Static Value</w:t>
      </w:r>
      <w:r w:rsidR="00D53E9D">
        <w:t xml:space="preserve"> </w:t>
      </w:r>
    </w:p>
    <w:p w14:paraId="1282F228" w14:textId="11A34642" w:rsidR="00105132" w:rsidRDefault="00D53E9D" w:rsidP="00105132">
      <w:pPr>
        <w:pStyle w:val="ListParagraph"/>
        <w:numPr>
          <w:ilvl w:val="0"/>
          <w:numId w:val="9"/>
        </w:numPr>
        <w:spacing w:after="160" w:line="259" w:lineRule="auto"/>
        <w:ind w:right="0"/>
      </w:pPr>
      <w:r>
        <w:t xml:space="preserve">Paste the two values you copied separated by a comma and click </w:t>
      </w:r>
      <w:r w:rsidRPr="00D53E9D">
        <w:rPr>
          <w:b/>
          <w:bCs/>
        </w:rPr>
        <w:t>OK</w:t>
      </w:r>
      <w:r>
        <w:t>.</w:t>
      </w:r>
    </w:p>
    <w:p w14:paraId="7B0F6F22" w14:textId="7F41075F" w:rsidR="00105132" w:rsidRDefault="00D53E9D" w:rsidP="00D53E9D">
      <w:pPr>
        <w:spacing w:after="160" w:line="259" w:lineRule="auto"/>
        <w:ind w:left="360" w:right="0"/>
      </w:pPr>
      <w:r>
        <w:rPr>
          <w:noProof/>
        </w:rPr>
        <w:drawing>
          <wp:inline distT="0" distB="0" distL="0" distR="0" wp14:anchorId="3ADED6DB" wp14:editId="42A52679">
            <wp:extent cx="3447869" cy="2065842"/>
            <wp:effectExtent l="19050" t="19050" r="19685" b="107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77311" cy="2083483"/>
                    </a:xfrm>
                    <a:prstGeom prst="rect">
                      <a:avLst/>
                    </a:prstGeom>
                    <a:ln w="12700">
                      <a:solidFill>
                        <a:schemeClr val="tx1"/>
                      </a:solidFill>
                    </a:ln>
                  </pic:spPr>
                </pic:pic>
              </a:graphicData>
            </a:graphic>
          </wp:inline>
        </w:drawing>
      </w:r>
    </w:p>
    <w:p w14:paraId="739CD62D" w14:textId="24674254" w:rsidR="00105132" w:rsidRDefault="00105132" w:rsidP="00105132">
      <w:pPr>
        <w:pStyle w:val="ListParagraph"/>
        <w:numPr>
          <w:ilvl w:val="0"/>
          <w:numId w:val="9"/>
        </w:numPr>
        <w:spacing w:after="160" w:line="259" w:lineRule="auto"/>
        <w:ind w:right="0"/>
      </w:pPr>
      <w:r>
        <w:t xml:space="preserve">Click </w:t>
      </w:r>
      <w:r w:rsidRPr="00105132">
        <w:rPr>
          <w:b/>
          <w:bCs/>
        </w:rPr>
        <w:t>OK</w:t>
      </w:r>
      <w:r>
        <w:t xml:space="preserve"> again.</w:t>
      </w:r>
    </w:p>
    <w:p w14:paraId="18F1F40E" w14:textId="0022ED82" w:rsidR="00105132" w:rsidRDefault="00D53E9D" w:rsidP="00105132">
      <w:pPr>
        <w:spacing w:after="160" w:line="259" w:lineRule="auto"/>
        <w:ind w:left="360" w:right="0"/>
      </w:pPr>
      <w:r>
        <w:rPr>
          <w:noProof/>
        </w:rPr>
        <w:drawing>
          <wp:inline distT="0" distB="0" distL="0" distR="0" wp14:anchorId="56FE50EB" wp14:editId="55BD3BC2">
            <wp:extent cx="3642883" cy="2049122"/>
            <wp:effectExtent l="19050" t="19050" r="15240" b="279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5532" cy="2061862"/>
                    </a:xfrm>
                    <a:prstGeom prst="rect">
                      <a:avLst/>
                    </a:prstGeom>
                    <a:ln w="12700">
                      <a:solidFill>
                        <a:schemeClr val="tx1"/>
                      </a:solidFill>
                    </a:ln>
                  </pic:spPr>
                </pic:pic>
              </a:graphicData>
            </a:graphic>
          </wp:inline>
        </w:drawing>
      </w:r>
    </w:p>
    <w:p w14:paraId="44F210D0" w14:textId="48850991" w:rsidR="00105132" w:rsidRDefault="00105132" w:rsidP="00105132">
      <w:pPr>
        <w:pStyle w:val="ListParagraph"/>
        <w:numPr>
          <w:ilvl w:val="0"/>
          <w:numId w:val="9"/>
        </w:numPr>
        <w:spacing w:after="160" w:line="259" w:lineRule="auto"/>
        <w:ind w:right="0"/>
      </w:pPr>
      <w:r>
        <w:t xml:space="preserve">Click </w:t>
      </w:r>
      <w:r w:rsidRPr="00105132">
        <w:rPr>
          <w:b/>
          <w:bCs/>
        </w:rPr>
        <w:t>Save</w:t>
      </w:r>
      <w:r>
        <w:rPr>
          <w:b/>
          <w:bCs/>
        </w:rPr>
        <w:t xml:space="preserve"> and Close</w:t>
      </w:r>
      <w:r w:rsidRPr="00105132">
        <w:t>.</w:t>
      </w:r>
    </w:p>
    <w:p w14:paraId="565C23C2" w14:textId="69F4B1D9" w:rsidR="00105132" w:rsidRDefault="00105132" w:rsidP="00105132">
      <w:pPr>
        <w:spacing w:after="160" w:line="259" w:lineRule="auto"/>
        <w:ind w:left="360" w:right="0"/>
      </w:pPr>
      <w:r>
        <w:rPr>
          <w:noProof/>
        </w:rPr>
        <w:lastRenderedPageBreak/>
        <w:drawing>
          <wp:inline distT="0" distB="0" distL="0" distR="0" wp14:anchorId="6B57D16F" wp14:editId="3EE95892">
            <wp:extent cx="4318933" cy="1203884"/>
            <wp:effectExtent l="19050" t="19050" r="24765"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4936" cy="1213920"/>
                    </a:xfrm>
                    <a:prstGeom prst="rect">
                      <a:avLst/>
                    </a:prstGeom>
                    <a:ln w="12700">
                      <a:solidFill>
                        <a:schemeClr val="tx1"/>
                      </a:solidFill>
                    </a:ln>
                  </pic:spPr>
                </pic:pic>
              </a:graphicData>
            </a:graphic>
          </wp:inline>
        </w:drawing>
      </w:r>
    </w:p>
    <w:p w14:paraId="1DD3DA4F" w14:textId="01ACDCCA" w:rsidR="00105132" w:rsidRDefault="00105132" w:rsidP="00105132">
      <w:pPr>
        <w:pStyle w:val="ListParagraph"/>
        <w:numPr>
          <w:ilvl w:val="0"/>
          <w:numId w:val="9"/>
        </w:numPr>
        <w:spacing w:after="160" w:line="259" w:lineRule="auto"/>
        <w:ind w:right="0"/>
      </w:pPr>
      <w:r>
        <w:t>Click on the browser back button.</w:t>
      </w:r>
    </w:p>
    <w:p w14:paraId="74F1E2BC" w14:textId="177D015C" w:rsidR="00105132" w:rsidRDefault="00105132" w:rsidP="00105132">
      <w:pPr>
        <w:spacing w:after="160" w:line="259" w:lineRule="auto"/>
        <w:ind w:left="360" w:right="0"/>
      </w:pPr>
      <w:r>
        <w:rPr>
          <w:noProof/>
        </w:rPr>
        <w:drawing>
          <wp:inline distT="0" distB="0" distL="0" distR="0" wp14:anchorId="31A9DC72" wp14:editId="21B96C12">
            <wp:extent cx="3946240" cy="1458997"/>
            <wp:effectExtent l="19050" t="19050" r="1651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9326" cy="1467532"/>
                    </a:xfrm>
                    <a:prstGeom prst="rect">
                      <a:avLst/>
                    </a:prstGeom>
                    <a:ln w="12700">
                      <a:solidFill>
                        <a:schemeClr val="tx1"/>
                      </a:solidFill>
                    </a:ln>
                  </pic:spPr>
                </pic:pic>
              </a:graphicData>
            </a:graphic>
          </wp:inline>
        </w:drawing>
      </w:r>
    </w:p>
    <w:p w14:paraId="4B1D555A" w14:textId="46C0A2F9" w:rsidR="00105132" w:rsidRDefault="00105132" w:rsidP="00105132">
      <w:pPr>
        <w:pStyle w:val="ListParagraph"/>
        <w:numPr>
          <w:ilvl w:val="0"/>
          <w:numId w:val="9"/>
        </w:numPr>
        <w:spacing w:after="160" w:line="259" w:lineRule="auto"/>
        <w:ind w:right="0"/>
      </w:pPr>
      <w:r>
        <w:t xml:space="preserve">Select </w:t>
      </w:r>
      <w:r w:rsidRPr="006E2F64">
        <w:rPr>
          <w:b/>
          <w:bCs/>
        </w:rPr>
        <w:t>Solutions</w:t>
      </w:r>
      <w:r>
        <w:t xml:space="preserve"> and click </w:t>
      </w:r>
      <w:r w:rsidRPr="006E2F64">
        <w:rPr>
          <w:b/>
          <w:bCs/>
        </w:rPr>
        <w:t>Publish All Customizations</w:t>
      </w:r>
      <w:r>
        <w:t>.</w:t>
      </w:r>
    </w:p>
    <w:p w14:paraId="6738FD1A" w14:textId="2D8D17EE" w:rsidR="00105132" w:rsidRDefault="00105132" w:rsidP="00105132">
      <w:pPr>
        <w:spacing w:after="160" w:line="259" w:lineRule="auto"/>
        <w:ind w:left="360" w:right="0"/>
      </w:pPr>
      <w:r>
        <w:rPr>
          <w:noProof/>
        </w:rPr>
        <w:drawing>
          <wp:inline distT="0" distB="0" distL="0" distR="0" wp14:anchorId="4558110B" wp14:editId="431D6E7F">
            <wp:extent cx="4630956" cy="1030645"/>
            <wp:effectExtent l="19050" t="19050" r="17780" b="171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8911" cy="1039092"/>
                    </a:xfrm>
                    <a:prstGeom prst="rect">
                      <a:avLst/>
                    </a:prstGeom>
                    <a:ln w="12700">
                      <a:solidFill>
                        <a:schemeClr val="tx1"/>
                      </a:solidFill>
                    </a:ln>
                  </pic:spPr>
                </pic:pic>
              </a:graphicData>
            </a:graphic>
          </wp:inline>
        </w:drawing>
      </w:r>
    </w:p>
    <w:p w14:paraId="18DBC201" w14:textId="2B7462A0" w:rsidR="00074D40" w:rsidRDefault="00074D40" w:rsidP="00074D40">
      <w:pPr>
        <w:spacing w:after="160" w:line="259" w:lineRule="auto"/>
        <w:ind w:left="0" w:right="0"/>
      </w:pPr>
    </w:p>
    <w:p w14:paraId="2AF85DDB" w14:textId="640FD43E" w:rsidR="00074D40" w:rsidRPr="00074D40" w:rsidRDefault="00074D40" w:rsidP="00074D40">
      <w:pPr>
        <w:pStyle w:val="Heading3"/>
        <w:rPr>
          <w:rFonts w:asciiTheme="minorHAnsi" w:hAnsiTheme="minorHAnsi" w:cstheme="minorHAnsi"/>
          <w:b w:val="0"/>
          <w:color w:val="000000" w:themeColor="text1"/>
        </w:rPr>
      </w:pPr>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2</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Test the component</w:t>
      </w:r>
    </w:p>
    <w:p w14:paraId="16102306" w14:textId="49DB1A45" w:rsidR="00105132" w:rsidRDefault="00105132" w:rsidP="0007403D">
      <w:pPr>
        <w:pStyle w:val="ListParagraph"/>
        <w:numPr>
          <w:ilvl w:val="0"/>
          <w:numId w:val="12"/>
        </w:numPr>
        <w:spacing w:after="160" w:line="259" w:lineRule="auto"/>
        <w:ind w:right="0"/>
      </w:pPr>
      <w:r>
        <w:t xml:space="preserve">Select </w:t>
      </w:r>
      <w:r w:rsidRPr="00105132">
        <w:rPr>
          <w:b/>
          <w:bCs/>
        </w:rPr>
        <w:t>Apps</w:t>
      </w:r>
      <w:r>
        <w:t xml:space="preserve"> and click to open the </w:t>
      </w:r>
      <w:r w:rsidRPr="00105132">
        <w:rPr>
          <w:b/>
          <w:bCs/>
        </w:rPr>
        <w:t>Asset Checkout</w:t>
      </w:r>
      <w:r>
        <w:t xml:space="preserve"> application.</w:t>
      </w:r>
    </w:p>
    <w:p w14:paraId="758BA90C" w14:textId="7B8FAC2B" w:rsidR="00105132" w:rsidRDefault="00981A55" w:rsidP="00981A55">
      <w:pPr>
        <w:spacing w:after="160" w:line="259" w:lineRule="auto"/>
        <w:ind w:left="360" w:right="0"/>
      </w:pPr>
      <w:r>
        <w:rPr>
          <w:noProof/>
        </w:rPr>
        <w:drawing>
          <wp:inline distT="0" distB="0" distL="0" distR="0" wp14:anchorId="51CCDFA9" wp14:editId="586ACDA2">
            <wp:extent cx="3894236" cy="1077839"/>
            <wp:effectExtent l="19050" t="19050" r="11430" b="273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2275" cy="1088367"/>
                    </a:xfrm>
                    <a:prstGeom prst="rect">
                      <a:avLst/>
                    </a:prstGeom>
                    <a:ln w="12700">
                      <a:solidFill>
                        <a:schemeClr val="tx1"/>
                      </a:solidFill>
                    </a:ln>
                  </pic:spPr>
                </pic:pic>
              </a:graphicData>
            </a:graphic>
          </wp:inline>
        </w:drawing>
      </w:r>
    </w:p>
    <w:p w14:paraId="2AF8CFE5" w14:textId="2EA48A1D" w:rsidR="00105132" w:rsidRDefault="006E2F64" w:rsidP="0007403D">
      <w:pPr>
        <w:pStyle w:val="ListParagraph"/>
        <w:numPr>
          <w:ilvl w:val="0"/>
          <w:numId w:val="12"/>
        </w:numPr>
        <w:spacing w:after="160" w:line="259" w:lineRule="auto"/>
        <w:ind w:right="0"/>
      </w:pPr>
      <w:r>
        <w:t xml:space="preserve">Select </w:t>
      </w:r>
      <w:r w:rsidRPr="006E2F64">
        <w:rPr>
          <w:b/>
          <w:bCs/>
        </w:rPr>
        <w:t>Products</w:t>
      </w:r>
      <w:r>
        <w:t xml:space="preserve"> and click </w:t>
      </w:r>
      <w:r w:rsidRPr="006E2F64">
        <w:rPr>
          <w:b/>
          <w:bCs/>
        </w:rPr>
        <w:t>+ New</w:t>
      </w:r>
      <w:r>
        <w:t>.</w:t>
      </w:r>
    </w:p>
    <w:p w14:paraId="79534E3A" w14:textId="25DA020F" w:rsidR="006E2F64" w:rsidRDefault="006E2F64" w:rsidP="006E2F64">
      <w:pPr>
        <w:spacing w:after="160" w:line="259" w:lineRule="auto"/>
        <w:ind w:left="360" w:right="0"/>
      </w:pPr>
      <w:r>
        <w:rPr>
          <w:noProof/>
        </w:rPr>
        <w:lastRenderedPageBreak/>
        <w:drawing>
          <wp:inline distT="0" distB="0" distL="0" distR="0" wp14:anchorId="378DCDF8" wp14:editId="2151B335">
            <wp:extent cx="3616882" cy="1234161"/>
            <wp:effectExtent l="19050" t="19050" r="22225"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53526" cy="1246665"/>
                    </a:xfrm>
                    <a:prstGeom prst="rect">
                      <a:avLst/>
                    </a:prstGeom>
                    <a:ln w="12700">
                      <a:solidFill>
                        <a:schemeClr val="tx1"/>
                      </a:solidFill>
                    </a:ln>
                  </pic:spPr>
                </pic:pic>
              </a:graphicData>
            </a:graphic>
          </wp:inline>
        </w:drawing>
      </w:r>
    </w:p>
    <w:p w14:paraId="09CA5597" w14:textId="6F89C5C2" w:rsidR="006E2F64" w:rsidRDefault="006E2F64" w:rsidP="0007403D">
      <w:pPr>
        <w:pStyle w:val="ListParagraph"/>
        <w:numPr>
          <w:ilvl w:val="0"/>
          <w:numId w:val="12"/>
        </w:numPr>
        <w:spacing w:after="160" w:line="259" w:lineRule="auto"/>
        <w:ind w:right="0"/>
      </w:pPr>
      <w:r>
        <w:t xml:space="preserve">The </w:t>
      </w:r>
      <w:r w:rsidRPr="006E2F64">
        <w:rPr>
          <w:b/>
          <w:bCs/>
        </w:rPr>
        <w:t>Category</w:t>
      </w:r>
      <w:r>
        <w:t xml:space="preserve"> option-set should now have only the two options you provided.</w:t>
      </w:r>
    </w:p>
    <w:p w14:paraId="691E597F" w14:textId="0D758509" w:rsidR="00B71C83" w:rsidRDefault="006E2F64" w:rsidP="006E2F64">
      <w:pPr>
        <w:spacing w:after="160" w:line="259" w:lineRule="auto"/>
        <w:ind w:left="360" w:right="0"/>
      </w:pPr>
      <w:r>
        <w:rPr>
          <w:noProof/>
        </w:rPr>
        <w:drawing>
          <wp:inline distT="0" distB="0" distL="0" distR="0" wp14:anchorId="53D902FA" wp14:editId="750E4578">
            <wp:extent cx="4990648" cy="1529911"/>
            <wp:effectExtent l="19050" t="19050" r="1968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18255" cy="1538374"/>
                    </a:xfrm>
                    <a:prstGeom prst="rect">
                      <a:avLst/>
                    </a:prstGeom>
                    <a:ln w="12700">
                      <a:solidFill>
                        <a:schemeClr val="tx1"/>
                      </a:solidFill>
                    </a:ln>
                  </pic:spPr>
                </pic:pic>
              </a:graphicData>
            </a:graphic>
          </wp:inline>
        </w:drawing>
      </w:r>
    </w:p>
    <w:sectPr w:rsidR="00B71C83" w:rsidSect="00BA60CC">
      <w:headerReference w:type="even" r:id="rId76"/>
      <w:headerReference w:type="default" r:id="rId77"/>
      <w:footerReference w:type="even" r:id="rId78"/>
      <w:footerReference w:type="default" r:id="rId79"/>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009D7" w14:textId="77777777" w:rsidR="00990DAC" w:rsidRPr="00BA60CC" w:rsidRDefault="00990DAC" w:rsidP="00D6120F">
      <w:pPr>
        <w:rPr>
          <w:rFonts w:ascii="Segoe UI" w:hAnsi="Segoe UI"/>
          <w:sz w:val="21"/>
          <w:szCs w:val="22"/>
        </w:rPr>
      </w:pPr>
      <w:r>
        <w:separator/>
      </w:r>
    </w:p>
  </w:endnote>
  <w:endnote w:type="continuationSeparator" w:id="0">
    <w:p w14:paraId="205A8320" w14:textId="77777777" w:rsidR="00990DAC" w:rsidRPr="00BA60CC" w:rsidRDefault="00990DAC" w:rsidP="00D6120F">
      <w:pPr>
        <w:rPr>
          <w:rFonts w:ascii="Segoe UI" w:hAnsi="Segoe UI"/>
          <w:sz w:val="21"/>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A" w14:textId="77A62CC2" w:rsidR="00C90A31" w:rsidRDefault="00C90A31" w:rsidP="00744CB2">
    <w:pPr>
      <w:pStyle w:val="Footer"/>
      <w:tabs>
        <w:tab w:val="clear" w:pos="9360"/>
        <w:tab w:val="right" w:pos="9000"/>
      </w:tabs>
    </w:pPr>
    <w:r>
      <w:fldChar w:fldCharType="begin"/>
    </w:r>
    <w:r>
      <w:instrText xml:space="preserve"> PAGE   \* MERGEFORMAT </w:instrText>
    </w:r>
    <w:r>
      <w:fldChar w:fldCharType="separate"/>
    </w:r>
    <w:r>
      <w:rPr>
        <w:noProof/>
      </w:rPr>
      <w:t>2</w:t>
    </w:r>
    <w:r>
      <w:rPr>
        <w:noProof/>
      </w:rPr>
      <w:fldChar w:fldCharType="end"/>
    </w:r>
    <w:r>
      <w:tab/>
    </w:r>
    <w:r>
      <w:tab/>
    </w:r>
    <w:r w:rsidRPr="00BF2211">
      <w:t xml:space="preserve">© </w:t>
    </w:r>
    <w:r>
      <w:fldChar w:fldCharType="begin"/>
    </w:r>
    <w:r>
      <w:instrText xml:space="preserve"> DATE  \@ "YYYY"  \* MERGEFORMAT </w:instrText>
    </w:r>
    <w:r>
      <w:fldChar w:fldCharType="separate"/>
    </w:r>
    <w:r>
      <w:rPr>
        <w:noProof/>
      </w:rPr>
      <w:t>2019</w:t>
    </w:r>
    <w:r>
      <w:rPr>
        <w:noProof/>
      </w:rPr>
      <w:fldChar w:fldCharType="end"/>
    </w:r>
    <w:r w:rsidRPr="00BF2211">
      <w:t xml:space="preserve"> Microsoft Corporation.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B" w14:textId="43F35678" w:rsidR="00C90A31" w:rsidRDefault="00C90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DE6D" w14:textId="77777777" w:rsidR="00C90A31" w:rsidRDefault="00C90A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607F351C" w:rsidR="00C90A31" w:rsidRDefault="00C90A31" w:rsidP="00744CB2">
    <w:pPr>
      <w:pStyle w:val="Footer"/>
      <w:tabs>
        <w:tab w:val="clear" w:pos="9360"/>
        <w:tab w:val="right" w:pos="9000"/>
      </w:tabs>
    </w:pPr>
    <w:r>
      <w:fldChar w:fldCharType="begin"/>
    </w:r>
    <w:r>
      <w:instrText xml:space="preserve"> PAGE   \* MERGEFORMAT </w:instrText>
    </w:r>
    <w:r>
      <w:fldChar w:fldCharType="separate"/>
    </w:r>
    <w:r>
      <w:rPr>
        <w:noProof/>
      </w:rPr>
      <w:t>18</w:t>
    </w:r>
    <w:r>
      <w:rPr>
        <w:noProof/>
      </w:rPr>
      <w:fldChar w:fldCharType="end"/>
    </w:r>
    <w:r>
      <w:tab/>
    </w:r>
    <w:r>
      <w:tab/>
    </w:r>
    <w:r w:rsidRPr="00BF2211">
      <w:t xml:space="preserve">© </w:t>
    </w:r>
    <w:r>
      <w:fldChar w:fldCharType="begin"/>
    </w:r>
    <w:r>
      <w:instrText xml:space="preserve"> DATE  \@ "YYYY"  \* MERGEFORMAT </w:instrText>
    </w:r>
    <w:r>
      <w:fldChar w:fldCharType="separate"/>
    </w:r>
    <w:r>
      <w:rPr>
        <w:noProof/>
      </w:rPr>
      <w:t>2019</w:t>
    </w:r>
    <w:r>
      <w:rPr>
        <w:noProof/>
      </w:rPr>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76452B3B" w:rsidR="00C90A31" w:rsidRPr="00BA60CC" w:rsidRDefault="00C90A31" w:rsidP="00744CB2">
    <w:pPr>
      <w:pStyle w:val="Footer"/>
      <w:tabs>
        <w:tab w:val="clear" w:pos="9360"/>
        <w:tab w:val="right" w:pos="9000"/>
      </w:tabs>
    </w:pPr>
    <w:r>
      <w:fldChar w:fldCharType="begin"/>
    </w:r>
    <w:r>
      <w:instrText xml:space="preserve"> PAGE   \* MERGEFORMAT </w:instrText>
    </w:r>
    <w:r>
      <w:fldChar w:fldCharType="separate"/>
    </w:r>
    <w:r>
      <w:rPr>
        <w:noProof/>
      </w:rPr>
      <w:t>17</w:t>
    </w:r>
    <w:r>
      <w:rPr>
        <w:noProof/>
      </w:rPr>
      <w:fldChar w:fldCharType="end"/>
    </w:r>
    <w:r>
      <w:tab/>
    </w:r>
    <w:r>
      <w:tab/>
    </w:r>
  </w:p>
  <w:p w14:paraId="745F26C2" w14:textId="77777777" w:rsidR="00C90A31" w:rsidRDefault="00C90A31"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76CB4" w14:textId="77777777" w:rsidR="00990DAC" w:rsidRPr="00BA60CC" w:rsidRDefault="00990DAC" w:rsidP="00D6120F">
      <w:pPr>
        <w:rPr>
          <w:rFonts w:ascii="Segoe UI" w:hAnsi="Segoe UI"/>
          <w:sz w:val="21"/>
          <w:szCs w:val="22"/>
        </w:rPr>
      </w:pPr>
      <w:r>
        <w:separator/>
      </w:r>
    </w:p>
  </w:footnote>
  <w:footnote w:type="continuationSeparator" w:id="0">
    <w:p w14:paraId="5B75944A" w14:textId="77777777" w:rsidR="00990DAC" w:rsidRPr="00BA60CC" w:rsidRDefault="00990DAC" w:rsidP="00D6120F">
      <w:pPr>
        <w:rPr>
          <w:rFonts w:ascii="Segoe UI" w:hAnsi="Segoe UI"/>
          <w:sz w:val="21"/>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A1D6" w14:textId="77777777" w:rsidR="00C90A31" w:rsidRDefault="00C90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7057C" w14:textId="77777777" w:rsidR="00C90A31" w:rsidRDefault="00C90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DD76" w14:textId="77777777" w:rsidR="00C90A31" w:rsidRDefault="00C90A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1BF4EF41" w:rsidR="00C90A31" w:rsidRPr="00B85E24" w:rsidRDefault="00C90A31"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Content>
        <w:r>
          <w:t>PowerApps Component Framework</w:t>
        </w:r>
      </w:sdtContent>
    </w:sdt>
    <w:r w:rsidRPr="00B85E24">
      <w:rPr>
        <w:szCs w:val="18"/>
      </w:rPr>
      <w:t xml:space="preserve">- </w:t>
    </w:r>
    <w:fldSimple w:instr=" STYLEREF  &quot;Heading 1&quot;  \* MERGEFORMAT ">
      <w:r w:rsidR="00B8375D">
        <w:rPr>
          <w:noProof/>
        </w:rPr>
        <w:t>Exercise 4: Use the component</w:t>
      </w:r>
    </w:fldSimple>
  </w:p>
  <w:p w14:paraId="745F26BD" w14:textId="77777777" w:rsidR="00C90A31" w:rsidRDefault="00C90A31"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25CC7C75" w:rsidR="00C90A31" w:rsidRPr="00B85E24" w:rsidRDefault="00C90A31" w:rsidP="00AF02A9">
    <w:pPr>
      <w:pStyle w:val="Header"/>
      <w:tabs>
        <w:tab w:val="clear" w:pos="4680"/>
        <w:tab w:val="clear" w:pos="9360"/>
        <w:tab w:val="left" w:pos="1830"/>
      </w:tabs>
      <w:ind w:left="0"/>
      <w:rPr>
        <w:szCs w:val="18"/>
      </w:rPr>
    </w:pPr>
    <w:r w:rsidRPr="004543DD">
      <w:rPr>
        <w:szCs w:val="18"/>
      </w:rPr>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Content>
        <w:r>
          <w:t>PowerApps Component Framework</w:t>
        </w:r>
      </w:sdtContent>
    </w:sdt>
    <w:r w:rsidRPr="00B85E24">
      <w:rPr>
        <w:szCs w:val="18"/>
      </w:rPr>
      <w:t xml:space="preserve">- </w:t>
    </w:r>
    <w:fldSimple w:instr=" STYLEREF  &quot;Heading 1&quot;  \* MERGEFORMAT ">
      <w:r w:rsidR="00B8375D">
        <w:rPr>
          <w:noProof/>
        </w:rPr>
        <w:t>Exercise 4: Use the component</w:t>
      </w:r>
    </w:fldSimple>
  </w:p>
  <w:p w14:paraId="745F26BF" w14:textId="77777777" w:rsidR="00C90A31" w:rsidRPr="004543DD" w:rsidRDefault="00C90A31"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67A1E"/>
    <w:multiLevelType w:val="hybridMultilevel"/>
    <w:tmpl w:val="323EDC3A"/>
    <w:lvl w:ilvl="0" w:tplc="BEA2FAC6">
      <w:start w:val="1"/>
      <w:numFmt w:val="decimal"/>
      <w:pStyle w:val="Slide"/>
      <w:lvlText w:val="Slide %1"/>
      <w:lvlJc w:val="left"/>
      <w:pPr>
        <w:ind w:left="6660" w:hanging="360"/>
      </w:pPr>
      <w:rPr>
        <w:rFonts w:ascii="Calibri" w:hAnsi="Calibri" w:hint="default"/>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1" w15:restartNumberingAfterBreak="0">
    <w:nsid w:val="100707C0"/>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19D9"/>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72F33"/>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85CAC"/>
    <w:multiLevelType w:val="multilevel"/>
    <w:tmpl w:val="E04E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FA0968"/>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55491F"/>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8" w15:restartNumberingAfterBreak="0">
    <w:nsid w:val="63BD067F"/>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1275C"/>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A07AC"/>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710F42"/>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8"/>
  </w:num>
  <w:num w:numId="6">
    <w:abstractNumId w:val="5"/>
  </w:num>
  <w:num w:numId="7">
    <w:abstractNumId w:val="3"/>
  </w:num>
  <w:num w:numId="8">
    <w:abstractNumId w:val="2"/>
  </w:num>
  <w:num w:numId="9">
    <w:abstractNumId w:val="1"/>
  </w:num>
  <w:num w:numId="10">
    <w:abstractNumId w:val="10"/>
  </w:num>
  <w:num w:numId="11">
    <w:abstractNumId w:val="11"/>
  </w:num>
  <w:num w:numId="12">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mirrorMargin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c0trQ0MDU0MTA1MzVU0lEKTi0uzszPAykwNKgFAOqBZTItAAAA"/>
  </w:docVars>
  <w:rsids>
    <w:rsidRoot w:val="00491C24"/>
    <w:rsid w:val="0000042B"/>
    <w:rsid w:val="000007B7"/>
    <w:rsid w:val="0000099C"/>
    <w:rsid w:val="00002D06"/>
    <w:rsid w:val="000040AF"/>
    <w:rsid w:val="00004B16"/>
    <w:rsid w:val="00005EFA"/>
    <w:rsid w:val="0001397B"/>
    <w:rsid w:val="00013D1F"/>
    <w:rsid w:val="000209C2"/>
    <w:rsid w:val="000212DC"/>
    <w:rsid w:val="00021F48"/>
    <w:rsid w:val="00022064"/>
    <w:rsid w:val="00022D87"/>
    <w:rsid w:val="00023B69"/>
    <w:rsid w:val="00027BAB"/>
    <w:rsid w:val="00031617"/>
    <w:rsid w:val="00033260"/>
    <w:rsid w:val="00034261"/>
    <w:rsid w:val="0003591C"/>
    <w:rsid w:val="00035C84"/>
    <w:rsid w:val="00043970"/>
    <w:rsid w:val="00043C4F"/>
    <w:rsid w:val="00047766"/>
    <w:rsid w:val="0005090E"/>
    <w:rsid w:val="000542B1"/>
    <w:rsid w:val="00055DBA"/>
    <w:rsid w:val="00056721"/>
    <w:rsid w:val="0005740B"/>
    <w:rsid w:val="000605C0"/>
    <w:rsid w:val="00060B2C"/>
    <w:rsid w:val="00061CD5"/>
    <w:rsid w:val="00062102"/>
    <w:rsid w:val="0006573D"/>
    <w:rsid w:val="0006611A"/>
    <w:rsid w:val="000661CC"/>
    <w:rsid w:val="000670EA"/>
    <w:rsid w:val="0007041A"/>
    <w:rsid w:val="00073068"/>
    <w:rsid w:val="0007403D"/>
    <w:rsid w:val="00074D40"/>
    <w:rsid w:val="00075D6F"/>
    <w:rsid w:val="00080643"/>
    <w:rsid w:val="00082835"/>
    <w:rsid w:val="00084AF4"/>
    <w:rsid w:val="00085888"/>
    <w:rsid w:val="00087A37"/>
    <w:rsid w:val="0009256D"/>
    <w:rsid w:val="00093E0F"/>
    <w:rsid w:val="0009554E"/>
    <w:rsid w:val="00095E43"/>
    <w:rsid w:val="000A04A7"/>
    <w:rsid w:val="000A244E"/>
    <w:rsid w:val="000A6470"/>
    <w:rsid w:val="000A79C8"/>
    <w:rsid w:val="000B093A"/>
    <w:rsid w:val="000B1184"/>
    <w:rsid w:val="000B51B1"/>
    <w:rsid w:val="000B5B9A"/>
    <w:rsid w:val="000B7888"/>
    <w:rsid w:val="000B7F5F"/>
    <w:rsid w:val="000C1951"/>
    <w:rsid w:val="000C20B5"/>
    <w:rsid w:val="000C69C0"/>
    <w:rsid w:val="000D0A93"/>
    <w:rsid w:val="000D131C"/>
    <w:rsid w:val="000D2AC3"/>
    <w:rsid w:val="000D4375"/>
    <w:rsid w:val="000D5373"/>
    <w:rsid w:val="000D65F5"/>
    <w:rsid w:val="000D6A18"/>
    <w:rsid w:val="000E536C"/>
    <w:rsid w:val="000F04FD"/>
    <w:rsid w:val="000F09A1"/>
    <w:rsid w:val="000F23EB"/>
    <w:rsid w:val="000F2787"/>
    <w:rsid w:val="000F4782"/>
    <w:rsid w:val="000F5BD9"/>
    <w:rsid w:val="000F5E39"/>
    <w:rsid w:val="000F62DD"/>
    <w:rsid w:val="00103989"/>
    <w:rsid w:val="00104D9C"/>
    <w:rsid w:val="00105132"/>
    <w:rsid w:val="00116D73"/>
    <w:rsid w:val="0012215E"/>
    <w:rsid w:val="0012251A"/>
    <w:rsid w:val="00124DE1"/>
    <w:rsid w:val="00124EEA"/>
    <w:rsid w:val="0013146B"/>
    <w:rsid w:val="00132488"/>
    <w:rsid w:val="0013388E"/>
    <w:rsid w:val="00133AC5"/>
    <w:rsid w:val="001354A4"/>
    <w:rsid w:val="00135C24"/>
    <w:rsid w:val="00136034"/>
    <w:rsid w:val="00142E81"/>
    <w:rsid w:val="001452EE"/>
    <w:rsid w:val="00145CAA"/>
    <w:rsid w:val="00146467"/>
    <w:rsid w:val="00150128"/>
    <w:rsid w:val="00150C74"/>
    <w:rsid w:val="00150DBE"/>
    <w:rsid w:val="00151FDA"/>
    <w:rsid w:val="00152BB8"/>
    <w:rsid w:val="00154327"/>
    <w:rsid w:val="00154A74"/>
    <w:rsid w:val="00154E4C"/>
    <w:rsid w:val="001604E9"/>
    <w:rsid w:val="00160B89"/>
    <w:rsid w:val="00161158"/>
    <w:rsid w:val="00161830"/>
    <w:rsid w:val="00161985"/>
    <w:rsid w:val="0016314C"/>
    <w:rsid w:val="001633D9"/>
    <w:rsid w:val="001636D3"/>
    <w:rsid w:val="00165EB9"/>
    <w:rsid w:val="00167296"/>
    <w:rsid w:val="00171975"/>
    <w:rsid w:val="0017261A"/>
    <w:rsid w:val="00172AE4"/>
    <w:rsid w:val="00172F3B"/>
    <w:rsid w:val="001749E1"/>
    <w:rsid w:val="00177659"/>
    <w:rsid w:val="00177E51"/>
    <w:rsid w:val="00184C28"/>
    <w:rsid w:val="00186166"/>
    <w:rsid w:val="00186EEF"/>
    <w:rsid w:val="00187368"/>
    <w:rsid w:val="00187ABF"/>
    <w:rsid w:val="00187CB9"/>
    <w:rsid w:val="00192770"/>
    <w:rsid w:val="00194C87"/>
    <w:rsid w:val="001972FD"/>
    <w:rsid w:val="001A024B"/>
    <w:rsid w:val="001A028B"/>
    <w:rsid w:val="001A0610"/>
    <w:rsid w:val="001A146C"/>
    <w:rsid w:val="001A79BA"/>
    <w:rsid w:val="001A7FDD"/>
    <w:rsid w:val="001B010E"/>
    <w:rsid w:val="001B22C3"/>
    <w:rsid w:val="001B4B9B"/>
    <w:rsid w:val="001C1B3B"/>
    <w:rsid w:val="001C1E33"/>
    <w:rsid w:val="001D52DF"/>
    <w:rsid w:val="001D5F90"/>
    <w:rsid w:val="001D6902"/>
    <w:rsid w:val="001E504B"/>
    <w:rsid w:val="001E564D"/>
    <w:rsid w:val="001E6CED"/>
    <w:rsid w:val="001F0542"/>
    <w:rsid w:val="001F0CFC"/>
    <w:rsid w:val="001F33AF"/>
    <w:rsid w:val="001F43F0"/>
    <w:rsid w:val="001F534D"/>
    <w:rsid w:val="001F6517"/>
    <w:rsid w:val="001F6E0C"/>
    <w:rsid w:val="00201352"/>
    <w:rsid w:val="002018B2"/>
    <w:rsid w:val="00201D11"/>
    <w:rsid w:val="00201E54"/>
    <w:rsid w:val="002022C0"/>
    <w:rsid w:val="002043D7"/>
    <w:rsid w:val="00204EF0"/>
    <w:rsid w:val="002054DC"/>
    <w:rsid w:val="0021300A"/>
    <w:rsid w:val="002152B9"/>
    <w:rsid w:val="00217443"/>
    <w:rsid w:val="002207C5"/>
    <w:rsid w:val="0022203A"/>
    <w:rsid w:val="002222CE"/>
    <w:rsid w:val="00223F51"/>
    <w:rsid w:val="00224BD7"/>
    <w:rsid w:val="002258CF"/>
    <w:rsid w:val="002261B0"/>
    <w:rsid w:val="002275FC"/>
    <w:rsid w:val="00231AAB"/>
    <w:rsid w:val="002374E8"/>
    <w:rsid w:val="002412BE"/>
    <w:rsid w:val="00241FA6"/>
    <w:rsid w:val="002427C4"/>
    <w:rsid w:val="0024297B"/>
    <w:rsid w:val="00246380"/>
    <w:rsid w:val="002474DB"/>
    <w:rsid w:val="00247CDE"/>
    <w:rsid w:val="00251B2E"/>
    <w:rsid w:val="00252C83"/>
    <w:rsid w:val="002572BF"/>
    <w:rsid w:val="00260B8F"/>
    <w:rsid w:val="002626DF"/>
    <w:rsid w:val="00264F04"/>
    <w:rsid w:val="00271B88"/>
    <w:rsid w:val="002720D8"/>
    <w:rsid w:val="002722EE"/>
    <w:rsid w:val="00272343"/>
    <w:rsid w:val="00275229"/>
    <w:rsid w:val="0027552E"/>
    <w:rsid w:val="00280D5E"/>
    <w:rsid w:val="00281F19"/>
    <w:rsid w:val="002863BF"/>
    <w:rsid w:val="00291BFB"/>
    <w:rsid w:val="00292038"/>
    <w:rsid w:val="00293025"/>
    <w:rsid w:val="00294797"/>
    <w:rsid w:val="00294A3F"/>
    <w:rsid w:val="00294DE7"/>
    <w:rsid w:val="00294E2E"/>
    <w:rsid w:val="00296208"/>
    <w:rsid w:val="002A0E96"/>
    <w:rsid w:val="002A337A"/>
    <w:rsid w:val="002A4414"/>
    <w:rsid w:val="002A47D3"/>
    <w:rsid w:val="002A5716"/>
    <w:rsid w:val="002A6024"/>
    <w:rsid w:val="002B187E"/>
    <w:rsid w:val="002B228D"/>
    <w:rsid w:val="002B45C7"/>
    <w:rsid w:val="002B5C25"/>
    <w:rsid w:val="002B7C43"/>
    <w:rsid w:val="002B7C9A"/>
    <w:rsid w:val="002C0E9C"/>
    <w:rsid w:val="002C1466"/>
    <w:rsid w:val="002D4F57"/>
    <w:rsid w:val="002E1CFD"/>
    <w:rsid w:val="002E3317"/>
    <w:rsid w:val="002E39A0"/>
    <w:rsid w:val="002E4CD3"/>
    <w:rsid w:val="002E7853"/>
    <w:rsid w:val="002E7F3F"/>
    <w:rsid w:val="002F1BF8"/>
    <w:rsid w:val="002F1D39"/>
    <w:rsid w:val="002F20D1"/>
    <w:rsid w:val="002F292D"/>
    <w:rsid w:val="002F384C"/>
    <w:rsid w:val="002F635C"/>
    <w:rsid w:val="002F6FCC"/>
    <w:rsid w:val="00300340"/>
    <w:rsid w:val="00300AF6"/>
    <w:rsid w:val="00301464"/>
    <w:rsid w:val="0030305E"/>
    <w:rsid w:val="00303315"/>
    <w:rsid w:val="00304A91"/>
    <w:rsid w:val="0030560F"/>
    <w:rsid w:val="00305CD5"/>
    <w:rsid w:val="00306956"/>
    <w:rsid w:val="00310C34"/>
    <w:rsid w:val="00311AF5"/>
    <w:rsid w:val="003123C4"/>
    <w:rsid w:val="00312936"/>
    <w:rsid w:val="003166FD"/>
    <w:rsid w:val="00317476"/>
    <w:rsid w:val="003177AD"/>
    <w:rsid w:val="00320536"/>
    <w:rsid w:val="00320E15"/>
    <w:rsid w:val="0032359F"/>
    <w:rsid w:val="00330778"/>
    <w:rsid w:val="0033360C"/>
    <w:rsid w:val="0033532B"/>
    <w:rsid w:val="003361DF"/>
    <w:rsid w:val="00341656"/>
    <w:rsid w:val="00341672"/>
    <w:rsid w:val="00343525"/>
    <w:rsid w:val="003456EB"/>
    <w:rsid w:val="003466A7"/>
    <w:rsid w:val="0034742E"/>
    <w:rsid w:val="00347988"/>
    <w:rsid w:val="00350486"/>
    <w:rsid w:val="00352629"/>
    <w:rsid w:val="00353CD1"/>
    <w:rsid w:val="00353D53"/>
    <w:rsid w:val="003576FF"/>
    <w:rsid w:val="00361EC1"/>
    <w:rsid w:val="00361F39"/>
    <w:rsid w:val="00362A37"/>
    <w:rsid w:val="00363C2E"/>
    <w:rsid w:val="00364CF1"/>
    <w:rsid w:val="00365C88"/>
    <w:rsid w:val="00366C32"/>
    <w:rsid w:val="003732BE"/>
    <w:rsid w:val="003760A1"/>
    <w:rsid w:val="00377537"/>
    <w:rsid w:val="00382BAC"/>
    <w:rsid w:val="00383AA2"/>
    <w:rsid w:val="00386D42"/>
    <w:rsid w:val="0038722F"/>
    <w:rsid w:val="00387AA0"/>
    <w:rsid w:val="00387F54"/>
    <w:rsid w:val="00391140"/>
    <w:rsid w:val="00391854"/>
    <w:rsid w:val="003930E1"/>
    <w:rsid w:val="00395865"/>
    <w:rsid w:val="003A5D72"/>
    <w:rsid w:val="003A5ED5"/>
    <w:rsid w:val="003B13B7"/>
    <w:rsid w:val="003B29EF"/>
    <w:rsid w:val="003B348E"/>
    <w:rsid w:val="003C2256"/>
    <w:rsid w:val="003C3EE6"/>
    <w:rsid w:val="003C68B7"/>
    <w:rsid w:val="003C6EAA"/>
    <w:rsid w:val="003C7067"/>
    <w:rsid w:val="003C7340"/>
    <w:rsid w:val="003C7390"/>
    <w:rsid w:val="003D10BB"/>
    <w:rsid w:val="003D55B7"/>
    <w:rsid w:val="003D6D73"/>
    <w:rsid w:val="003E16E0"/>
    <w:rsid w:val="003E27D8"/>
    <w:rsid w:val="003E3278"/>
    <w:rsid w:val="003E3B7B"/>
    <w:rsid w:val="003F07AD"/>
    <w:rsid w:val="003F16E4"/>
    <w:rsid w:val="003F6520"/>
    <w:rsid w:val="003F6830"/>
    <w:rsid w:val="003F74DC"/>
    <w:rsid w:val="004007CC"/>
    <w:rsid w:val="004009D7"/>
    <w:rsid w:val="00401497"/>
    <w:rsid w:val="00402494"/>
    <w:rsid w:val="00404E4A"/>
    <w:rsid w:val="00412349"/>
    <w:rsid w:val="00414471"/>
    <w:rsid w:val="00416BCC"/>
    <w:rsid w:val="00416E11"/>
    <w:rsid w:val="00420506"/>
    <w:rsid w:val="0042167B"/>
    <w:rsid w:val="0042221B"/>
    <w:rsid w:val="0042404D"/>
    <w:rsid w:val="0043082B"/>
    <w:rsid w:val="004317D4"/>
    <w:rsid w:val="00432651"/>
    <w:rsid w:val="004368F1"/>
    <w:rsid w:val="00441030"/>
    <w:rsid w:val="00445643"/>
    <w:rsid w:val="00451169"/>
    <w:rsid w:val="004543DD"/>
    <w:rsid w:val="0045497F"/>
    <w:rsid w:val="00454F4B"/>
    <w:rsid w:val="00455052"/>
    <w:rsid w:val="0046228E"/>
    <w:rsid w:val="0046387F"/>
    <w:rsid w:val="00464F7C"/>
    <w:rsid w:val="00470EC3"/>
    <w:rsid w:val="00472098"/>
    <w:rsid w:val="00474BCF"/>
    <w:rsid w:val="004815B0"/>
    <w:rsid w:val="00487378"/>
    <w:rsid w:val="004878B2"/>
    <w:rsid w:val="00490B13"/>
    <w:rsid w:val="00491C24"/>
    <w:rsid w:val="00495804"/>
    <w:rsid w:val="004A0A1F"/>
    <w:rsid w:val="004A0B6E"/>
    <w:rsid w:val="004A1C50"/>
    <w:rsid w:val="004A2362"/>
    <w:rsid w:val="004A5F67"/>
    <w:rsid w:val="004A74DB"/>
    <w:rsid w:val="004B1741"/>
    <w:rsid w:val="004B717F"/>
    <w:rsid w:val="004C0275"/>
    <w:rsid w:val="004C273B"/>
    <w:rsid w:val="004C2F79"/>
    <w:rsid w:val="004C3515"/>
    <w:rsid w:val="004C687F"/>
    <w:rsid w:val="004D042F"/>
    <w:rsid w:val="004D0DFB"/>
    <w:rsid w:val="004D1E79"/>
    <w:rsid w:val="004D416E"/>
    <w:rsid w:val="004D462B"/>
    <w:rsid w:val="004D52AA"/>
    <w:rsid w:val="004D5499"/>
    <w:rsid w:val="004E0C9A"/>
    <w:rsid w:val="004E264D"/>
    <w:rsid w:val="004E7265"/>
    <w:rsid w:val="004E7EAB"/>
    <w:rsid w:val="004F6C2F"/>
    <w:rsid w:val="004F780E"/>
    <w:rsid w:val="00503752"/>
    <w:rsid w:val="005044F3"/>
    <w:rsid w:val="0050452B"/>
    <w:rsid w:val="005053A0"/>
    <w:rsid w:val="00505DD9"/>
    <w:rsid w:val="005157D3"/>
    <w:rsid w:val="00520874"/>
    <w:rsid w:val="00524EC6"/>
    <w:rsid w:val="005316F8"/>
    <w:rsid w:val="00532DE0"/>
    <w:rsid w:val="0053365C"/>
    <w:rsid w:val="005344C2"/>
    <w:rsid w:val="005378F3"/>
    <w:rsid w:val="00537C92"/>
    <w:rsid w:val="005420F3"/>
    <w:rsid w:val="00543980"/>
    <w:rsid w:val="00543E33"/>
    <w:rsid w:val="005455C0"/>
    <w:rsid w:val="0055058E"/>
    <w:rsid w:val="00552046"/>
    <w:rsid w:val="00553A81"/>
    <w:rsid w:val="00553EA3"/>
    <w:rsid w:val="0055683C"/>
    <w:rsid w:val="00557AA3"/>
    <w:rsid w:val="00560840"/>
    <w:rsid w:val="00561A9A"/>
    <w:rsid w:val="00564BC7"/>
    <w:rsid w:val="0057121E"/>
    <w:rsid w:val="00573E2F"/>
    <w:rsid w:val="005746C2"/>
    <w:rsid w:val="00577CFF"/>
    <w:rsid w:val="00577FBC"/>
    <w:rsid w:val="00580237"/>
    <w:rsid w:val="00581388"/>
    <w:rsid w:val="00582025"/>
    <w:rsid w:val="00582ECC"/>
    <w:rsid w:val="00583F13"/>
    <w:rsid w:val="00590159"/>
    <w:rsid w:val="00593F49"/>
    <w:rsid w:val="005941AF"/>
    <w:rsid w:val="00594A84"/>
    <w:rsid w:val="005956B2"/>
    <w:rsid w:val="00596C52"/>
    <w:rsid w:val="005A0744"/>
    <w:rsid w:val="005A0751"/>
    <w:rsid w:val="005A0CD1"/>
    <w:rsid w:val="005A378A"/>
    <w:rsid w:val="005A406B"/>
    <w:rsid w:val="005A40C6"/>
    <w:rsid w:val="005A536D"/>
    <w:rsid w:val="005A637E"/>
    <w:rsid w:val="005B2B0A"/>
    <w:rsid w:val="005B38BF"/>
    <w:rsid w:val="005B410D"/>
    <w:rsid w:val="005B65A1"/>
    <w:rsid w:val="005C104A"/>
    <w:rsid w:val="005C23BE"/>
    <w:rsid w:val="005C3C18"/>
    <w:rsid w:val="005C57AD"/>
    <w:rsid w:val="005D0165"/>
    <w:rsid w:val="005D12E8"/>
    <w:rsid w:val="005D1D86"/>
    <w:rsid w:val="005D1FE2"/>
    <w:rsid w:val="005D23E5"/>
    <w:rsid w:val="005D3BA3"/>
    <w:rsid w:val="005D3C8E"/>
    <w:rsid w:val="005D511E"/>
    <w:rsid w:val="005D65F8"/>
    <w:rsid w:val="005E024E"/>
    <w:rsid w:val="005E0E34"/>
    <w:rsid w:val="005E18A8"/>
    <w:rsid w:val="005E1A8B"/>
    <w:rsid w:val="005E1B98"/>
    <w:rsid w:val="005E2438"/>
    <w:rsid w:val="005E2588"/>
    <w:rsid w:val="005E33E2"/>
    <w:rsid w:val="005E4071"/>
    <w:rsid w:val="005E6509"/>
    <w:rsid w:val="005F08AD"/>
    <w:rsid w:val="005F1A25"/>
    <w:rsid w:val="005F1D26"/>
    <w:rsid w:val="005F4656"/>
    <w:rsid w:val="005F53BA"/>
    <w:rsid w:val="00602AD2"/>
    <w:rsid w:val="00603981"/>
    <w:rsid w:val="006056B5"/>
    <w:rsid w:val="0060578E"/>
    <w:rsid w:val="0061050C"/>
    <w:rsid w:val="00610AAB"/>
    <w:rsid w:val="00612274"/>
    <w:rsid w:val="00615397"/>
    <w:rsid w:val="00616A52"/>
    <w:rsid w:val="006173E3"/>
    <w:rsid w:val="006202AF"/>
    <w:rsid w:val="006213E1"/>
    <w:rsid w:val="00624E45"/>
    <w:rsid w:val="00625A20"/>
    <w:rsid w:val="006276F9"/>
    <w:rsid w:val="006279C0"/>
    <w:rsid w:val="00630566"/>
    <w:rsid w:val="00631BEF"/>
    <w:rsid w:val="006335CC"/>
    <w:rsid w:val="00633F23"/>
    <w:rsid w:val="0063495F"/>
    <w:rsid w:val="00637AF2"/>
    <w:rsid w:val="00646AB2"/>
    <w:rsid w:val="00652132"/>
    <w:rsid w:val="006523DD"/>
    <w:rsid w:val="00653008"/>
    <w:rsid w:val="006532FD"/>
    <w:rsid w:val="00653806"/>
    <w:rsid w:val="00655819"/>
    <w:rsid w:val="00656C28"/>
    <w:rsid w:val="0066072E"/>
    <w:rsid w:val="00661F8C"/>
    <w:rsid w:val="00664810"/>
    <w:rsid w:val="00665BF4"/>
    <w:rsid w:val="00665CC0"/>
    <w:rsid w:val="00666403"/>
    <w:rsid w:val="006679D6"/>
    <w:rsid w:val="00671BE8"/>
    <w:rsid w:val="00673704"/>
    <w:rsid w:val="00677A00"/>
    <w:rsid w:val="00677D58"/>
    <w:rsid w:val="00677D70"/>
    <w:rsid w:val="0068107F"/>
    <w:rsid w:val="006816D5"/>
    <w:rsid w:val="00681CD4"/>
    <w:rsid w:val="00681F41"/>
    <w:rsid w:val="00683959"/>
    <w:rsid w:val="00683E94"/>
    <w:rsid w:val="00684C4E"/>
    <w:rsid w:val="006866A2"/>
    <w:rsid w:val="00686783"/>
    <w:rsid w:val="00690D5F"/>
    <w:rsid w:val="0069143C"/>
    <w:rsid w:val="00691B2B"/>
    <w:rsid w:val="00692315"/>
    <w:rsid w:val="006A0CA0"/>
    <w:rsid w:val="006A1DE8"/>
    <w:rsid w:val="006A5B37"/>
    <w:rsid w:val="006A62D3"/>
    <w:rsid w:val="006A65E8"/>
    <w:rsid w:val="006A765D"/>
    <w:rsid w:val="006B1153"/>
    <w:rsid w:val="006B271B"/>
    <w:rsid w:val="006B3A32"/>
    <w:rsid w:val="006B6920"/>
    <w:rsid w:val="006B6FBF"/>
    <w:rsid w:val="006B726E"/>
    <w:rsid w:val="006B72AE"/>
    <w:rsid w:val="006C04B6"/>
    <w:rsid w:val="006C1C06"/>
    <w:rsid w:val="006C2613"/>
    <w:rsid w:val="006C40B2"/>
    <w:rsid w:val="006C6061"/>
    <w:rsid w:val="006C6652"/>
    <w:rsid w:val="006D0BE6"/>
    <w:rsid w:val="006D3A09"/>
    <w:rsid w:val="006D44A1"/>
    <w:rsid w:val="006D78ED"/>
    <w:rsid w:val="006E0923"/>
    <w:rsid w:val="006E2AB0"/>
    <w:rsid w:val="006E2F64"/>
    <w:rsid w:val="006E5E0D"/>
    <w:rsid w:val="006E654F"/>
    <w:rsid w:val="006F1F8A"/>
    <w:rsid w:val="006F5415"/>
    <w:rsid w:val="006F689F"/>
    <w:rsid w:val="006F7E81"/>
    <w:rsid w:val="007010A6"/>
    <w:rsid w:val="00702804"/>
    <w:rsid w:val="00704585"/>
    <w:rsid w:val="00707B27"/>
    <w:rsid w:val="00710227"/>
    <w:rsid w:val="00711871"/>
    <w:rsid w:val="00711947"/>
    <w:rsid w:val="00711D17"/>
    <w:rsid w:val="007125E1"/>
    <w:rsid w:val="0071310A"/>
    <w:rsid w:val="00713DA4"/>
    <w:rsid w:val="00714BA4"/>
    <w:rsid w:val="00716045"/>
    <w:rsid w:val="00716371"/>
    <w:rsid w:val="00716585"/>
    <w:rsid w:val="00720746"/>
    <w:rsid w:val="007217AB"/>
    <w:rsid w:val="00727466"/>
    <w:rsid w:val="00730FE3"/>
    <w:rsid w:val="0073149F"/>
    <w:rsid w:val="00732572"/>
    <w:rsid w:val="00732B39"/>
    <w:rsid w:val="00734011"/>
    <w:rsid w:val="007361ED"/>
    <w:rsid w:val="00737FA0"/>
    <w:rsid w:val="00740927"/>
    <w:rsid w:val="007415FA"/>
    <w:rsid w:val="007439B3"/>
    <w:rsid w:val="00744CB2"/>
    <w:rsid w:val="007477F1"/>
    <w:rsid w:val="0075118E"/>
    <w:rsid w:val="00751310"/>
    <w:rsid w:val="007526AD"/>
    <w:rsid w:val="00752C37"/>
    <w:rsid w:val="00752F31"/>
    <w:rsid w:val="00753970"/>
    <w:rsid w:val="00755FC6"/>
    <w:rsid w:val="0075743D"/>
    <w:rsid w:val="00757A28"/>
    <w:rsid w:val="0076028D"/>
    <w:rsid w:val="00762AC6"/>
    <w:rsid w:val="00762D97"/>
    <w:rsid w:val="00766F86"/>
    <w:rsid w:val="00767656"/>
    <w:rsid w:val="00767B5D"/>
    <w:rsid w:val="00770952"/>
    <w:rsid w:val="00772B22"/>
    <w:rsid w:val="0077633B"/>
    <w:rsid w:val="00781CA5"/>
    <w:rsid w:val="00782E3E"/>
    <w:rsid w:val="00786717"/>
    <w:rsid w:val="00786D29"/>
    <w:rsid w:val="00787863"/>
    <w:rsid w:val="00790D33"/>
    <w:rsid w:val="007964C2"/>
    <w:rsid w:val="007A0B4E"/>
    <w:rsid w:val="007A1869"/>
    <w:rsid w:val="007A358F"/>
    <w:rsid w:val="007A4584"/>
    <w:rsid w:val="007A47C5"/>
    <w:rsid w:val="007A506B"/>
    <w:rsid w:val="007A79BE"/>
    <w:rsid w:val="007B02BA"/>
    <w:rsid w:val="007B51D6"/>
    <w:rsid w:val="007B5708"/>
    <w:rsid w:val="007C0CB8"/>
    <w:rsid w:val="007C14B0"/>
    <w:rsid w:val="007C3DB0"/>
    <w:rsid w:val="007C4F30"/>
    <w:rsid w:val="007C6298"/>
    <w:rsid w:val="007D4A82"/>
    <w:rsid w:val="007D4D4A"/>
    <w:rsid w:val="007E1713"/>
    <w:rsid w:val="007E3BFC"/>
    <w:rsid w:val="007E5C3D"/>
    <w:rsid w:val="007E7CE4"/>
    <w:rsid w:val="007F1EAC"/>
    <w:rsid w:val="007F1EAF"/>
    <w:rsid w:val="007F4483"/>
    <w:rsid w:val="007F704C"/>
    <w:rsid w:val="00800636"/>
    <w:rsid w:val="00802289"/>
    <w:rsid w:val="0080254A"/>
    <w:rsid w:val="008046AD"/>
    <w:rsid w:val="00806D8C"/>
    <w:rsid w:val="00810785"/>
    <w:rsid w:val="008126C0"/>
    <w:rsid w:val="00814FDC"/>
    <w:rsid w:val="00816FEA"/>
    <w:rsid w:val="00820D1F"/>
    <w:rsid w:val="00822D58"/>
    <w:rsid w:val="0082341C"/>
    <w:rsid w:val="00824A71"/>
    <w:rsid w:val="00833DF6"/>
    <w:rsid w:val="00834A3B"/>
    <w:rsid w:val="00840321"/>
    <w:rsid w:val="0084055E"/>
    <w:rsid w:val="00843C95"/>
    <w:rsid w:val="0084579E"/>
    <w:rsid w:val="00846CE9"/>
    <w:rsid w:val="008505D4"/>
    <w:rsid w:val="00851F1B"/>
    <w:rsid w:val="00852143"/>
    <w:rsid w:val="0085584D"/>
    <w:rsid w:val="00855BD4"/>
    <w:rsid w:val="00856CEB"/>
    <w:rsid w:val="00860CDD"/>
    <w:rsid w:val="0086231F"/>
    <w:rsid w:val="00863DCA"/>
    <w:rsid w:val="008642FE"/>
    <w:rsid w:val="008648E3"/>
    <w:rsid w:val="0086566E"/>
    <w:rsid w:val="00866097"/>
    <w:rsid w:val="00866A96"/>
    <w:rsid w:val="00870C63"/>
    <w:rsid w:val="00871155"/>
    <w:rsid w:val="00872AA3"/>
    <w:rsid w:val="008771E3"/>
    <w:rsid w:val="00877E36"/>
    <w:rsid w:val="00880253"/>
    <w:rsid w:val="008804E4"/>
    <w:rsid w:val="00884E29"/>
    <w:rsid w:val="00884EA3"/>
    <w:rsid w:val="00885754"/>
    <w:rsid w:val="00885A28"/>
    <w:rsid w:val="00886E4C"/>
    <w:rsid w:val="008960A1"/>
    <w:rsid w:val="008960E0"/>
    <w:rsid w:val="008A0554"/>
    <w:rsid w:val="008A1204"/>
    <w:rsid w:val="008A17F5"/>
    <w:rsid w:val="008A2595"/>
    <w:rsid w:val="008A289E"/>
    <w:rsid w:val="008A2B0A"/>
    <w:rsid w:val="008A34F4"/>
    <w:rsid w:val="008B1C20"/>
    <w:rsid w:val="008B5E5A"/>
    <w:rsid w:val="008B757A"/>
    <w:rsid w:val="008B7B56"/>
    <w:rsid w:val="008C177D"/>
    <w:rsid w:val="008C3C6F"/>
    <w:rsid w:val="008C5FFA"/>
    <w:rsid w:val="008C6398"/>
    <w:rsid w:val="008C6B53"/>
    <w:rsid w:val="008C6D29"/>
    <w:rsid w:val="008C781C"/>
    <w:rsid w:val="008D17EA"/>
    <w:rsid w:val="008D40E2"/>
    <w:rsid w:val="008D56D3"/>
    <w:rsid w:val="008E0275"/>
    <w:rsid w:val="008E05EB"/>
    <w:rsid w:val="008E1017"/>
    <w:rsid w:val="008F1834"/>
    <w:rsid w:val="008F1D18"/>
    <w:rsid w:val="008F3E53"/>
    <w:rsid w:val="008F7176"/>
    <w:rsid w:val="008F762C"/>
    <w:rsid w:val="009032EF"/>
    <w:rsid w:val="009045FC"/>
    <w:rsid w:val="00904626"/>
    <w:rsid w:val="00905D65"/>
    <w:rsid w:val="00910B90"/>
    <w:rsid w:val="00910ED3"/>
    <w:rsid w:val="00912494"/>
    <w:rsid w:val="00915212"/>
    <w:rsid w:val="00915C8E"/>
    <w:rsid w:val="00917679"/>
    <w:rsid w:val="00920867"/>
    <w:rsid w:val="00921F32"/>
    <w:rsid w:val="009239C9"/>
    <w:rsid w:val="00926923"/>
    <w:rsid w:val="009326CB"/>
    <w:rsid w:val="00934B1A"/>
    <w:rsid w:val="009352A4"/>
    <w:rsid w:val="00935B95"/>
    <w:rsid w:val="00936013"/>
    <w:rsid w:val="00936EDA"/>
    <w:rsid w:val="00937794"/>
    <w:rsid w:val="0093792A"/>
    <w:rsid w:val="00941AA6"/>
    <w:rsid w:val="0094315F"/>
    <w:rsid w:val="00945397"/>
    <w:rsid w:val="00945779"/>
    <w:rsid w:val="00950807"/>
    <w:rsid w:val="00951F17"/>
    <w:rsid w:val="00953376"/>
    <w:rsid w:val="0095543D"/>
    <w:rsid w:val="009554C1"/>
    <w:rsid w:val="00961032"/>
    <w:rsid w:val="00963B60"/>
    <w:rsid w:val="00964A3B"/>
    <w:rsid w:val="009663E9"/>
    <w:rsid w:val="00966658"/>
    <w:rsid w:val="00967B4A"/>
    <w:rsid w:val="00973DEB"/>
    <w:rsid w:val="00973EC7"/>
    <w:rsid w:val="009755E6"/>
    <w:rsid w:val="00977CB2"/>
    <w:rsid w:val="00977CFC"/>
    <w:rsid w:val="00977DBB"/>
    <w:rsid w:val="00981148"/>
    <w:rsid w:val="00981A55"/>
    <w:rsid w:val="00981BD2"/>
    <w:rsid w:val="0098291D"/>
    <w:rsid w:val="00983612"/>
    <w:rsid w:val="0098546E"/>
    <w:rsid w:val="009904D7"/>
    <w:rsid w:val="009908D7"/>
    <w:rsid w:val="00990DAC"/>
    <w:rsid w:val="00990F1B"/>
    <w:rsid w:val="0099645B"/>
    <w:rsid w:val="009A0B04"/>
    <w:rsid w:val="009A1CAB"/>
    <w:rsid w:val="009A21C0"/>
    <w:rsid w:val="009A7FA2"/>
    <w:rsid w:val="009B1C51"/>
    <w:rsid w:val="009B27A6"/>
    <w:rsid w:val="009B4DC6"/>
    <w:rsid w:val="009B621A"/>
    <w:rsid w:val="009B7D81"/>
    <w:rsid w:val="009C081E"/>
    <w:rsid w:val="009C1423"/>
    <w:rsid w:val="009C1762"/>
    <w:rsid w:val="009D4AEF"/>
    <w:rsid w:val="009D58C4"/>
    <w:rsid w:val="009D5A82"/>
    <w:rsid w:val="009E0659"/>
    <w:rsid w:val="009E23D0"/>
    <w:rsid w:val="009E4BB6"/>
    <w:rsid w:val="009E4CFB"/>
    <w:rsid w:val="009F1F59"/>
    <w:rsid w:val="009F4141"/>
    <w:rsid w:val="009F5B5E"/>
    <w:rsid w:val="009F7F43"/>
    <w:rsid w:val="00A00ACA"/>
    <w:rsid w:val="00A00AD9"/>
    <w:rsid w:val="00A01464"/>
    <w:rsid w:val="00A029E4"/>
    <w:rsid w:val="00A05342"/>
    <w:rsid w:val="00A1099F"/>
    <w:rsid w:val="00A13A77"/>
    <w:rsid w:val="00A1542C"/>
    <w:rsid w:val="00A20736"/>
    <w:rsid w:val="00A20E50"/>
    <w:rsid w:val="00A2263A"/>
    <w:rsid w:val="00A255D3"/>
    <w:rsid w:val="00A2575B"/>
    <w:rsid w:val="00A271A4"/>
    <w:rsid w:val="00A30949"/>
    <w:rsid w:val="00A31545"/>
    <w:rsid w:val="00A31F67"/>
    <w:rsid w:val="00A31FAF"/>
    <w:rsid w:val="00A370EE"/>
    <w:rsid w:val="00A3797D"/>
    <w:rsid w:val="00A4090D"/>
    <w:rsid w:val="00A4330F"/>
    <w:rsid w:val="00A4491C"/>
    <w:rsid w:val="00A44E38"/>
    <w:rsid w:val="00A50932"/>
    <w:rsid w:val="00A52F93"/>
    <w:rsid w:val="00A53BB7"/>
    <w:rsid w:val="00A549F8"/>
    <w:rsid w:val="00A57275"/>
    <w:rsid w:val="00A613A2"/>
    <w:rsid w:val="00A64D8A"/>
    <w:rsid w:val="00A66D6D"/>
    <w:rsid w:val="00A7000C"/>
    <w:rsid w:val="00A71B19"/>
    <w:rsid w:val="00A72234"/>
    <w:rsid w:val="00A737D4"/>
    <w:rsid w:val="00A74617"/>
    <w:rsid w:val="00A76D3B"/>
    <w:rsid w:val="00A803D3"/>
    <w:rsid w:val="00A809F2"/>
    <w:rsid w:val="00A825FC"/>
    <w:rsid w:val="00A848F4"/>
    <w:rsid w:val="00A854DB"/>
    <w:rsid w:val="00A85749"/>
    <w:rsid w:val="00A91A87"/>
    <w:rsid w:val="00A92847"/>
    <w:rsid w:val="00A92D3D"/>
    <w:rsid w:val="00A9552A"/>
    <w:rsid w:val="00A96598"/>
    <w:rsid w:val="00AA3FC2"/>
    <w:rsid w:val="00AA4BE2"/>
    <w:rsid w:val="00AB07ED"/>
    <w:rsid w:val="00AB5DEF"/>
    <w:rsid w:val="00AB5FDC"/>
    <w:rsid w:val="00AB612B"/>
    <w:rsid w:val="00AC696A"/>
    <w:rsid w:val="00AC6B89"/>
    <w:rsid w:val="00AC71C7"/>
    <w:rsid w:val="00AC7BF8"/>
    <w:rsid w:val="00AD05E0"/>
    <w:rsid w:val="00AD4401"/>
    <w:rsid w:val="00AD449B"/>
    <w:rsid w:val="00AD4703"/>
    <w:rsid w:val="00AD47D7"/>
    <w:rsid w:val="00AD622E"/>
    <w:rsid w:val="00AD66FB"/>
    <w:rsid w:val="00AD7372"/>
    <w:rsid w:val="00AE215D"/>
    <w:rsid w:val="00AE424B"/>
    <w:rsid w:val="00AE50F4"/>
    <w:rsid w:val="00AE6E2C"/>
    <w:rsid w:val="00AF019B"/>
    <w:rsid w:val="00AF02A9"/>
    <w:rsid w:val="00AF0E0C"/>
    <w:rsid w:val="00AF13DD"/>
    <w:rsid w:val="00AF7ED8"/>
    <w:rsid w:val="00B00513"/>
    <w:rsid w:val="00B02BD6"/>
    <w:rsid w:val="00B02F9A"/>
    <w:rsid w:val="00B0362D"/>
    <w:rsid w:val="00B04467"/>
    <w:rsid w:val="00B05D52"/>
    <w:rsid w:val="00B10F93"/>
    <w:rsid w:val="00B1221B"/>
    <w:rsid w:val="00B12358"/>
    <w:rsid w:val="00B12365"/>
    <w:rsid w:val="00B12D7A"/>
    <w:rsid w:val="00B15CC5"/>
    <w:rsid w:val="00B16A34"/>
    <w:rsid w:val="00B179F9"/>
    <w:rsid w:val="00B2218B"/>
    <w:rsid w:val="00B22BF2"/>
    <w:rsid w:val="00B22E04"/>
    <w:rsid w:val="00B26558"/>
    <w:rsid w:val="00B2790D"/>
    <w:rsid w:val="00B305F5"/>
    <w:rsid w:val="00B320BF"/>
    <w:rsid w:val="00B342FD"/>
    <w:rsid w:val="00B34C8B"/>
    <w:rsid w:val="00B44B74"/>
    <w:rsid w:val="00B44E03"/>
    <w:rsid w:val="00B468F5"/>
    <w:rsid w:val="00B512D4"/>
    <w:rsid w:val="00B53D74"/>
    <w:rsid w:val="00B554FC"/>
    <w:rsid w:val="00B63C4C"/>
    <w:rsid w:val="00B6407E"/>
    <w:rsid w:val="00B64E37"/>
    <w:rsid w:val="00B65BFF"/>
    <w:rsid w:val="00B65CFA"/>
    <w:rsid w:val="00B670E2"/>
    <w:rsid w:val="00B6713D"/>
    <w:rsid w:val="00B67B68"/>
    <w:rsid w:val="00B70B45"/>
    <w:rsid w:val="00B71009"/>
    <w:rsid w:val="00B71C83"/>
    <w:rsid w:val="00B7407C"/>
    <w:rsid w:val="00B74C1E"/>
    <w:rsid w:val="00B75A50"/>
    <w:rsid w:val="00B77166"/>
    <w:rsid w:val="00B77200"/>
    <w:rsid w:val="00B80F2E"/>
    <w:rsid w:val="00B8114D"/>
    <w:rsid w:val="00B82146"/>
    <w:rsid w:val="00B82AC8"/>
    <w:rsid w:val="00B83082"/>
    <w:rsid w:val="00B83328"/>
    <w:rsid w:val="00B83367"/>
    <w:rsid w:val="00B8337C"/>
    <w:rsid w:val="00B8375D"/>
    <w:rsid w:val="00B83C3A"/>
    <w:rsid w:val="00B846F4"/>
    <w:rsid w:val="00B86F76"/>
    <w:rsid w:val="00B9320B"/>
    <w:rsid w:val="00B93BE5"/>
    <w:rsid w:val="00B9707C"/>
    <w:rsid w:val="00B97298"/>
    <w:rsid w:val="00B97A1B"/>
    <w:rsid w:val="00BA040E"/>
    <w:rsid w:val="00BA26E2"/>
    <w:rsid w:val="00BA3366"/>
    <w:rsid w:val="00BA60CC"/>
    <w:rsid w:val="00BB2699"/>
    <w:rsid w:val="00BB360E"/>
    <w:rsid w:val="00BB48C5"/>
    <w:rsid w:val="00BB4979"/>
    <w:rsid w:val="00BB54F0"/>
    <w:rsid w:val="00BC105E"/>
    <w:rsid w:val="00BC57C1"/>
    <w:rsid w:val="00BC701E"/>
    <w:rsid w:val="00BC718C"/>
    <w:rsid w:val="00BD365C"/>
    <w:rsid w:val="00BD4767"/>
    <w:rsid w:val="00BD51D3"/>
    <w:rsid w:val="00BD6BF0"/>
    <w:rsid w:val="00BE082A"/>
    <w:rsid w:val="00BE1005"/>
    <w:rsid w:val="00BE2324"/>
    <w:rsid w:val="00BE27A9"/>
    <w:rsid w:val="00BE2932"/>
    <w:rsid w:val="00BE2F1B"/>
    <w:rsid w:val="00BE43C6"/>
    <w:rsid w:val="00BE68A9"/>
    <w:rsid w:val="00BE76B9"/>
    <w:rsid w:val="00BF2211"/>
    <w:rsid w:val="00BF27C6"/>
    <w:rsid w:val="00BF346A"/>
    <w:rsid w:val="00BF4429"/>
    <w:rsid w:val="00C004E2"/>
    <w:rsid w:val="00C02069"/>
    <w:rsid w:val="00C02B81"/>
    <w:rsid w:val="00C043A6"/>
    <w:rsid w:val="00C07143"/>
    <w:rsid w:val="00C101CF"/>
    <w:rsid w:val="00C11185"/>
    <w:rsid w:val="00C130C0"/>
    <w:rsid w:val="00C132E0"/>
    <w:rsid w:val="00C13825"/>
    <w:rsid w:val="00C1436F"/>
    <w:rsid w:val="00C14BEB"/>
    <w:rsid w:val="00C160AF"/>
    <w:rsid w:val="00C170D1"/>
    <w:rsid w:val="00C20C99"/>
    <w:rsid w:val="00C22938"/>
    <w:rsid w:val="00C22AEE"/>
    <w:rsid w:val="00C234BD"/>
    <w:rsid w:val="00C23D27"/>
    <w:rsid w:val="00C24B85"/>
    <w:rsid w:val="00C30606"/>
    <w:rsid w:val="00C30AA7"/>
    <w:rsid w:val="00C31043"/>
    <w:rsid w:val="00C310FF"/>
    <w:rsid w:val="00C32440"/>
    <w:rsid w:val="00C32DD4"/>
    <w:rsid w:val="00C33E37"/>
    <w:rsid w:val="00C35497"/>
    <w:rsid w:val="00C356EF"/>
    <w:rsid w:val="00C36F05"/>
    <w:rsid w:val="00C41C53"/>
    <w:rsid w:val="00C430A6"/>
    <w:rsid w:val="00C45CD8"/>
    <w:rsid w:val="00C46159"/>
    <w:rsid w:val="00C46B4A"/>
    <w:rsid w:val="00C473D8"/>
    <w:rsid w:val="00C47419"/>
    <w:rsid w:val="00C478FE"/>
    <w:rsid w:val="00C47D38"/>
    <w:rsid w:val="00C50C61"/>
    <w:rsid w:val="00C537E1"/>
    <w:rsid w:val="00C53C0F"/>
    <w:rsid w:val="00C54BB0"/>
    <w:rsid w:val="00C57B7B"/>
    <w:rsid w:val="00C57CD5"/>
    <w:rsid w:val="00C6040E"/>
    <w:rsid w:val="00C63A55"/>
    <w:rsid w:val="00C658E9"/>
    <w:rsid w:val="00C661EA"/>
    <w:rsid w:val="00C66327"/>
    <w:rsid w:val="00C66B52"/>
    <w:rsid w:val="00C70270"/>
    <w:rsid w:val="00C714F7"/>
    <w:rsid w:val="00C72146"/>
    <w:rsid w:val="00C725A8"/>
    <w:rsid w:val="00C74C36"/>
    <w:rsid w:val="00C74FB4"/>
    <w:rsid w:val="00C76369"/>
    <w:rsid w:val="00C76A16"/>
    <w:rsid w:val="00C76F2F"/>
    <w:rsid w:val="00C775AB"/>
    <w:rsid w:val="00C8011A"/>
    <w:rsid w:val="00C83A33"/>
    <w:rsid w:val="00C90575"/>
    <w:rsid w:val="00C90A31"/>
    <w:rsid w:val="00C9346D"/>
    <w:rsid w:val="00C94E74"/>
    <w:rsid w:val="00CA1F7B"/>
    <w:rsid w:val="00CA2090"/>
    <w:rsid w:val="00CA3708"/>
    <w:rsid w:val="00CA6B55"/>
    <w:rsid w:val="00CB26B5"/>
    <w:rsid w:val="00CB5C86"/>
    <w:rsid w:val="00CB6BB9"/>
    <w:rsid w:val="00CC1A52"/>
    <w:rsid w:val="00CC3CD4"/>
    <w:rsid w:val="00CC3F1D"/>
    <w:rsid w:val="00CC4E0E"/>
    <w:rsid w:val="00CC534C"/>
    <w:rsid w:val="00CC5921"/>
    <w:rsid w:val="00CC5D6C"/>
    <w:rsid w:val="00CC7EB8"/>
    <w:rsid w:val="00CD0815"/>
    <w:rsid w:val="00CD369E"/>
    <w:rsid w:val="00CD5884"/>
    <w:rsid w:val="00CD7993"/>
    <w:rsid w:val="00CE19CC"/>
    <w:rsid w:val="00CE24BD"/>
    <w:rsid w:val="00CE3D61"/>
    <w:rsid w:val="00CE4C2B"/>
    <w:rsid w:val="00CE67A8"/>
    <w:rsid w:val="00CE740F"/>
    <w:rsid w:val="00CE7C1B"/>
    <w:rsid w:val="00CF0B3D"/>
    <w:rsid w:val="00CF32E5"/>
    <w:rsid w:val="00D000DE"/>
    <w:rsid w:val="00D024D6"/>
    <w:rsid w:val="00D06D4E"/>
    <w:rsid w:val="00D079F6"/>
    <w:rsid w:val="00D07D29"/>
    <w:rsid w:val="00D121CE"/>
    <w:rsid w:val="00D13FC9"/>
    <w:rsid w:val="00D23336"/>
    <w:rsid w:val="00D238FB"/>
    <w:rsid w:val="00D24C56"/>
    <w:rsid w:val="00D27E46"/>
    <w:rsid w:val="00D32D89"/>
    <w:rsid w:val="00D342F8"/>
    <w:rsid w:val="00D40225"/>
    <w:rsid w:val="00D41026"/>
    <w:rsid w:val="00D4184C"/>
    <w:rsid w:val="00D41D9A"/>
    <w:rsid w:val="00D45DE9"/>
    <w:rsid w:val="00D50430"/>
    <w:rsid w:val="00D5059A"/>
    <w:rsid w:val="00D50FCD"/>
    <w:rsid w:val="00D511EB"/>
    <w:rsid w:val="00D52EF3"/>
    <w:rsid w:val="00D53E9D"/>
    <w:rsid w:val="00D553B8"/>
    <w:rsid w:val="00D55D02"/>
    <w:rsid w:val="00D55D50"/>
    <w:rsid w:val="00D563C0"/>
    <w:rsid w:val="00D57520"/>
    <w:rsid w:val="00D60374"/>
    <w:rsid w:val="00D6120F"/>
    <w:rsid w:val="00D6237B"/>
    <w:rsid w:val="00D63861"/>
    <w:rsid w:val="00D64CE1"/>
    <w:rsid w:val="00D6634E"/>
    <w:rsid w:val="00D74A74"/>
    <w:rsid w:val="00D750B4"/>
    <w:rsid w:val="00D7545E"/>
    <w:rsid w:val="00D761EF"/>
    <w:rsid w:val="00D803BC"/>
    <w:rsid w:val="00D8124D"/>
    <w:rsid w:val="00D835C6"/>
    <w:rsid w:val="00D90395"/>
    <w:rsid w:val="00D90FC6"/>
    <w:rsid w:val="00D91F6B"/>
    <w:rsid w:val="00D92627"/>
    <w:rsid w:val="00D928E0"/>
    <w:rsid w:val="00D949DD"/>
    <w:rsid w:val="00D95F38"/>
    <w:rsid w:val="00D97FB3"/>
    <w:rsid w:val="00DA0102"/>
    <w:rsid w:val="00DA3368"/>
    <w:rsid w:val="00DA431A"/>
    <w:rsid w:val="00DA5046"/>
    <w:rsid w:val="00DB04B6"/>
    <w:rsid w:val="00DB1434"/>
    <w:rsid w:val="00DB2AC5"/>
    <w:rsid w:val="00DB2DAF"/>
    <w:rsid w:val="00DB40D5"/>
    <w:rsid w:val="00DB6F17"/>
    <w:rsid w:val="00DC0844"/>
    <w:rsid w:val="00DC7F3C"/>
    <w:rsid w:val="00DD0064"/>
    <w:rsid w:val="00DD0D20"/>
    <w:rsid w:val="00DD7803"/>
    <w:rsid w:val="00DE29C4"/>
    <w:rsid w:val="00DE304F"/>
    <w:rsid w:val="00DE345A"/>
    <w:rsid w:val="00DE7558"/>
    <w:rsid w:val="00DF3853"/>
    <w:rsid w:val="00DF3BAC"/>
    <w:rsid w:val="00DF47FC"/>
    <w:rsid w:val="00DF4BAA"/>
    <w:rsid w:val="00DF5938"/>
    <w:rsid w:val="00E02DD8"/>
    <w:rsid w:val="00E04E40"/>
    <w:rsid w:val="00E06AAB"/>
    <w:rsid w:val="00E07020"/>
    <w:rsid w:val="00E07B7B"/>
    <w:rsid w:val="00E17059"/>
    <w:rsid w:val="00E17459"/>
    <w:rsid w:val="00E219AE"/>
    <w:rsid w:val="00E23C9B"/>
    <w:rsid w:val="00E25298"/>
    <w:rsid w:val="00E25C78"/>
    <w:rsid w:val="00E267D6"/>
    <w:rsid w:val="00E26D8D"/>
    <w:rsid w:val="00E26EB4"/>
    <w:rsid w:val="00E30B14"/>
    <w:rsid w:val="00E31946"/>
    <w:rsid w:val="00E320C9"/>
    <w:rsid w:val="00E33C23"/>
    <w:rsid w:val="00E356BE"/>
    <w:rsid w:val="00E358AE"/>
    <w:rsid w:val="00E36142"/>
    <w:rsid w:val="00E37DFD"/>
    <w:rsid w:val="00E40354"/>
    <w:rsid w:val="00E40EDA"/>
    <w:rsid w:val="00E457B7"/>
    <w:rsid w:val="00E45B8C"/>
    <w:rsid w:val="00E46240"/>
    <w:rsid w:val="00E46859"/>
    <w:rsid w:val="00E470F7"/>
    <w:rsid w:val="00E511D0"/>
    <w:rsid w:val="00E5328B"/>
    <w:rsid w:val="00E5429D"/>
    <w:rsid w:val="00E542EA"/>
    <w:rsid w:val="00E54EC0"/>
    <w:rsid w:val="00E56AD2"/>
    <w:rsid w:val="00E60CAE"/>
    <w:rsid w:val="00E61293"/>
    <w:rsid w:val="00E615D1"/>
    <w:rsid w:val="00E6195D"/>
    <w:rsid w:val="00E64809"/>
    <w:rsid w:val="00E669E9"/>
    <w:rsid w:val="00E66B25"/>
    <w:rsid w:val="00E71DE7"/>
    <w:rsid w:val="00E71FF6"/>
    <w:rsid w:val="00E7251F"/>
    <w:rsid w:val="00E73191"/>
    <w:rsid w:val="00E75A5D"/>
    <w:rsid w:val="00E808B4"/>
    <w:rsid w:val="00E815C5"/>
    <w:rsid w:val="00E830BE"/>
    <w:rsid w:val="00E84C06"/>
    <w:rsid w:val="00E856DE"/>
    <w:rsid w:val="00E85775"/>
    <w:rsid w:val="00E93DFB"/>
    <w:rsid w:val="00E94521"/>
    <w:rsid w:val="00E96B17"/>
    <w:rsid w:val="00E97274"/>
    <w:rsid w:val="00E974C8"/>
    <w:rsid w:val="00E979F1"/>
    <w:rsid w:val="00EA086B"/>
    <w:rsid w:val="00EA1486"/>
    <w:rsid w:val="00EA20B4"/>
    <w:rsid w:val="00EA3425"/>
    <w:rsid w:val="00EA49F1"/>
    <w:rsid w:val="00EA521D"/>
    <w:rsid w:val="00EA575F"/>
    <w:rsid w:val="00EA6DD2"/>
    <w:rsid w:val="00EB3F1C"/>
    <w:rsid w:val="00EB4985"/>
    <w:rsid w:val="00EB5505"/>
    <w:rsid w:val="00EB69A6"/>
    <w:rsid w:val="00EB6BA7"/>
    <w:rsid w:val="00EB7DA2"/>
    <w:rsid w:val="00EC095B"/>
    <w:rsid w:val="00EC2EBB"/>
    <w:rsid w:val="00EC2F73"/>
    <w:rsid w:val="00EC494D"/>
    <w:rsid w:val="00EC6017"/>
    <w:rsid w:val="00EC6FFF"/>
    <w:rsid w:val="00ED01EF"/>
    <w:rsid w:val="00ED134E"/>
    <w:rsid w:val="00ED1DB8"/>
    <w:rsid w:val="00ED2497"/>
    <w:rsid w:val="00ED46FE"/>
    <w:rsid w:val="00ED55F5"/>
    <w:rsid w:val="00ED5B73"/>
    <w:rsid w:val="00ED6349"/>
    <w:rsid w:val="00ED7BF2"/>
    <w:rsid w:val="00ED7DAE"/>
    <w:rsid w:val="00EE153F"/>
    <w:rsid w:val="00EE1FA3"/>
    <w:rsid w:val="00EE212A"/>
    <w:rsid w:val="00EE2248"/>
    <w:rsid w:val="00EE28B1"/>
    <w:rsid w:val="00EE60EA"/>
    <w:rsid w:val="00EE696B"/>
    <w:rsid w:val="00EF1A9F"/>
    <w:rsid w:val="00EF3387"/>
    <w:rsid w:val="00EF3654"/>
    <w:rsid w:val="00EF517C"/>
    <w:rsid w:val="00EF6C1C"/>
    <w:rsid w:val="00F0056C"/>
    <w:rsid w:val="00F00AFF"/>
    <w:rsid w:val="00F03A48"/>
    <w:rsid w:val="00F03B02"/>
    <w:rsid w:val="00F04490"/>
    <w:rsid w:val="00F05E55"/>
    <w:rsid w:val="00F0666A"/>
    <w:rsid w:val="00F0698C"/>
    <w:rsid w:val="00F06C1B"/>
    <w:rsid w:val="00F06FBF"/>
    <w:rsid w:val="00F07CCF"/>
    <w:rsid w:val="00F115F0"/>
    <w:rsid w:val="00F14131"/>
    <w:rsid w:val="00F156C0"/>
    <w:rsid w:val="00F17CD1"/>
    <w:rsid w:val="00F20679"/>
    <w:rsid w:val="00F232CF"/>
    <w:rsid w:val="00F2765E"/>
    <w:rsid w:val="00F3054E"/>
    <w:rsid w:val="00F30A78"/>
    <w:rsid w:val="00F3310F"/>
    <w:rsid w:val="00F34147"/>
    <w:rsid w:val="00F36E19"/>
    <w:rsid w:val="00F4306B"/>
    <w:rsid w:val="00F44869"/>
    <w:rsid w:val="00F45F6E"/>
    <w:rsid w:val="00F46273"/>
    <w:rsid w:val="00F51BD4"/>
    <w:rsid w:val="00F52738"/>
    <w:rsid w:val="00F53489"/>
    <w:rsid w:val="00F53F24"/>
    <w:rsid w:val="00F5524D"/>
    <w:rsid w:val="00F56227"/>
    <w:rsid w:val="00F56DF6"/>
    <w:rsid w:val="00F56E45"/>
    <w:rsid w:val="00F57082"/>
    <w:rsid w:val="00F57C20"/>
    <w:rsid w:val="00F60E6D"/>
    <w:rsid w:val="00F6282A"/>
    <w:rsid w:val="00F62DC5"/>
    <w:rsid w:val="00F65B63"/>
    <w:rsid w:val="00F66DE0"/>
    <w:rsid w:val="00F670A4"/>
    <w:rsid w:val="00F70057"/>
    <w:rsid w:val="00F7203D"/>
    <w:rsid w:val="00F72719"/>
    <w:rsid w:val="00F74332"/>
    <w:rsid w:val="00F75166"/>
    <w:rsid w:val="00F820FC"/>
    <w:rsid w:val="00F86484"/>
    <w:rsid w:val="00F866C8"/>
    <w:rsid w:val="00F92477"/>
    <w:rsid w:val="00F931C3"/>
    <w:rsid w:val="00F95011"/>
    <w:rsid w:val="00F97EE0"/>
    <w:rsid w:val="00F97FDB"/>
    <w:rsid w:val="00FA125D"/>
    <w:rsid w:val="00FA1A80"/>
    <w:rsid w:val="00FA2431"/>
    <w:rsid w:val="00FA2652"/>
    <w:rsid w:val="00FA5842"/>
    <w:rsid w:val="00FB183B"/>
    <w:rsid w:val="00FB238E"/>
    <w:rsid w:val="00FB443F"/>
    <w:rsid w:val="00FB5EC0"/>
    <w:rsid w:val="00FB78F4"/>
    <w:rsid w:val="00FC12A7"/>
    <w:rsid w:val="00FC2A70"/>
    <w:rsid w:val="00FC3671"/>
    <w:rsid w:val="00FD2B16"/>
    <w:rsid w:val="00FD424E"/>
    <w:rsid w:val="00FD64CF"/>
    <w:rsid w:val="00FD66AB"/>
    <w:rsid w:val="00FD6D15"/>
    <w:rsid w:val="00FE145B"/>
    <w:rsid w:val="00FE20EC"/>
    <w:rsid w:val="00FE2DDF"/>
    <w:rsid w:val="00FE5905"/>
    <w:rsid w:val="00FE6B8D"/>
    <w:rsid w:val="00FE7E54"/>
    <w:rsid w:val="00FF1D39"/>
    <w:rsid w:val="00FF225D"/>
    <w:rsid w:val="00FF3B84"/>
    <w:rsid w:val="00FF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5F25E6"/>
  <w15:docId w15:val="{C862CFCD-CF64-42BC-B383-B445D4503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66AB"/>
    <w:pPr>
      <w:spacing w:after="120"/>
      <w:ind w:left="432" w:right="144"/>
    </w:pPr>
    <w:rPr>
      <w:rFonts w:ascii="Cambria" w:hAnsi="Cambria"/>
      <w:szCs w:val="23"/>
    </w:rPr>
  </w:style>
  <w:style w:type="paragraph" w:styleId="Heading1">
    <w:name w:val="heading 1"/>
    <w:basedOn w:val="Normal"/>
    <w:next w:val="Normal"/>
    <w:link w:val="Heading1Char"/>
    <w:uiPriority w:val="9"/>
    <w:qFormat/>
    <w:rsid w:val="00FD66AB"/>
    <w:pPr>
      <w:pageBreakBefore/>
      <w:spacing w:line="240" w:lineRule="auto"/>
      <w:ind w:left="0"/>
      <w:outlineLvl w:val="0"/>
    </w:pPr>
    <w:rPr>
      <w:rFonts w:ascii="Calibri" w:hAnsi="Calibri"/>
      <w:b/>
      <w:color w:val="288AC6"/>
      <w:sz w:val="48"/>
      <w:szCs w:val="48"/>
    </w:rPr>
  </w:style>
  <w:style w:type="paragraph" w:styleId="Heading2">
    <w:name w:val="heading 2"/>
    <w:basedOn w:val="Normal"/>
    <w:next w:val="Normal"/>
    <w:link w:val="Heading2Char"/>
    <w:unhideWhenUsed/>
    <w:qFormat/>
    <w:rsid w:val="00FD66AB"/>
    <w:pPr>
      <w:keepNext/>
      <w:pageBreakBefore/>
      <w:pBdr>
        <w:bottom w:val="single" w:sz="4" w:space="1" w:color="288AC6"/>
      </w:pBdr>
      <w:spacing w:before="480" w:after="240" w:line="240" w:lineRule="auto"/>
      <w:ind w:left="0"/>
      <w:outlineLvl w:val="1"/>
    </w:pPr>
    <w:rPr>
      <w:rFonts w:ascii="Calibri" w:eastAsia="MS Mincho" w:hAnsi="Calibri" w:cs="Arial"/>
      <w:b/>
      <w:bCs/>
      <w:color w:val="288AC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CDD"/>
    <w:pPr>
      <w:ind w:left="720"/>
      <w:contextualSpacing/>
    </w:pPr>
  </w:style>
  <w:style w:type="paragraph" w:customStyle="1" w:styleId="StyleCourseTitleBody36ptRight-05">
    <w:name w:val="Style Course Title + +Body 36 pt Right:  -0.5&quot;"/>
    <w:basedOn w:val="CourseTitle"/>
    <w:qFormat/>
    <w:rsid w:val="00FD66AB"/>
    <w:pPr>
      <w:ind w:right="-720"/>
    </w:pPr>
    <w:rPr>
      <w:rFonts w:asciiTheme="minorHAnsi" w:hAnsiTheme="minorHAnsi" w:cs="Times New Roman"/>
      <w:bCs/>
      <w:color w:val="288AC6"/>
      <w:sz w:val="72"/>
      <w:szCs w:val="20"/>
    </w:rPr>
  </w:style>
  <w:style w:type="character" w:customStyle="1" w:styleId="Heading1Char">
    <w:name w:val="Heading 1 Char"/>
    <w:basedOn w:val="DefaultParagraphFont"/>
    <w:link w:val="Heading1"/>
    <w:uiPriority w:val="9"/>
    <w:rsid w:val="00FD66AB"/>
    <w:rPr>
      <w:rFonts w:ascii="Calibri" w:hAnsi="Calibri"/>
      <w:b/>
      <w:color w:val="288AC6"/>
      <w:sz w:val="48"/>
      <w:szCs w:val="48"/>
    </w:rPr>
  </w:style>
  <w:style w:type="character" w:customStyle="1" w:styleId="Heading2Char">
    <w:name w:val="Heading 2 Char"/>
    <w:basedOn w:val="DefaultParagraphFont"/>
    <w:link w:val="Heading2"/>
    <w:rsid w:val="00FD66AB"/>
    <w:rPr>
      <w:rFonts w:ascii="Calibri" w:eastAsia="MS Mincho" w:hAnsi="Calibri" w:cs="Arial"/>
      <w:b/>
      <w:bCs/>
      <w:color w:val="288AC6"/>
      <w:sz w:val="40"/>
      <w:szCs w:val="40"/>
    </w:rPr>
  </w:style>
  <w:style w:type="character" w:customStyle="1" w:styleId="Heading3Char">
    <w:name w:val="Heading 3 Char"/>
    <w:basedOn w:val="DefaultParagraphFont"/>
    <w:link w:val="Heading3"/>
    <w:uiPriority w:val="9"/>
    <w:rsid w:val="006C1C06"/>
    <w:rPr>
      <w:rFonts w:ascii="Calibri" w:hAnsi="Calibri"/>
      <w:b/>
      <w:sz w:val="36"/>
      <w:szCs w:val="36"/>
    </w:rPr>
  </w:style>
  <w:style w:type="character" w:customStyle="1" w:styleId="Heading4Char">
    <w:name w:val="Heading 4 Char"/>
    <w:basedOn w:val="DefaultParagraphFont"/>
    <w:link w:val="Heading4"/>
    <w:uiPriority w:val="9"/>
    <w:rsid w:val="006C1C06"/>
    <w:rPr>
      <w:rFonts w:ascii="Calibri" w:hAnsi="Calibri"/>
      <w:b/>
      <w:sz w:val="32"/>
      <w:szCs w:val="32"/>
    </w:rPr>
  </w:style>
  <w:style w:type="character" w:customStyle="1" w:styleId="Heading5Char">
    <w:name w:val="Heading 5 Char"/>
    <w:basedOn w:val="DefaultParagraphFont"/>
    <w:link w:val="Heading5"/>
    <w:rsid w:val="006C1C06"/>
    <w:rPr>
      <w:rFonts w:ascii="Calibri" w:hAnsi="Calibri"/>
      <w:b/>
      <w:sz w:val="26"/>
      <w:szCs w:val="28"/>
    </w:rPr>
  </w:style>
  <w:style w:type="character" w:customStyle="1" w:styleId="Heading6Char">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Pr>
  </w:style>
  <w:style w:type="table" w:customStyle="1" w:styleId="MediumList11">
    <w:name w:val="Medium List 11"/>
    <w:basedOn w:val="TableNormal"/>
    <w:uiPriority w:val="65"/>
    <w:rsid w:val="00884E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884EA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LightShading1">
    <w:name w:val="Light Shading1"/>
    <w:basedOn w:val="TableNormal"/>
    <w:uiPriority w:val="60"/>
    <w:rsid w:val="00884EA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884EA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esson">
    <w:name w:val="Lesson"/>
    <w:basedOn w:val="TableProfessional"/>
    <w:uiPriority w:val="99"/>
    <w:qFormat/>
    <w:rsid w:val="001A146C"/>
    <w:pPr>
      <w:spacing w:after="0" w:line="240" w:lineRule="auto"/>
      <w:ind w:left="0"/>
    </w:pPr>
    <w:rPr>
      <w:rFonts w:ascii="Calibri" w:hAnsi="Calibri"/>
      <w:sz w:val="21"/>
      <w:szCs w:val="20"/>
    </w:rPr>
    <w:tblPr>
      <w:tblStyleRowBandSize w:val="1"/>
      <w:tblStyleColBandSize w:val="1"/>
      <w:tblInd w:w="432" w:type="dxa"/>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l2br w:val="none" w:sz="0" w:space="0" w:color="auto"/>
          <w:tr2bl w:val="none" w:sz="0" w:space="0" w:color="auto"/>
        </w:tcBorders>
        <w:shd w:val="clear" w:color="auto" w:fill="DBE5F1"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BalloonTextChar">
    <w:name w:val="Balloon Text Char"/>
    <w:basedOn w:val="DefaultParagraphFont"/>
    <w:link w:val="BalloonText"/>
    <w:uiPriority w:val="99"/>
    <w:semiHidden/>
    <w:rsid w:val="005B410D"/>
    <w:rPr>
      <w:rFonts w:ascii="Tahoma" w:hAnsi="Tahoma" w:cs="Tahoma"/>
      <w:sz w:val="16"/>
      <w:szCs w:val="16"/>
    </w:rPr>
  </w:style>
  <w:style w:type="paragraph" w:customStyle="1" w:styleId="CourseTitle">
    <w:name w:val="Course Title"/>
    <w:semiHidden/>
    <w:rsid w:val="005B410D"/>
    <w:pPr>
      <w:spacing w:after="0" w:line="240" w:lineRule="auto"/>
    </w:pPr>
    <w:rPr>
      <w:rFonts w:ascii="Verdana" w:eastAsia="Times New Roman" w:hAnsi="Verdana" w:cs="Verdana"/>
      <w:b/>
      <w:color w:val="5F5F5F"/>
      <w:sz w:val="48"/>
      <w:szCs w:val="48"/>
    </w:rPr>
  </w:style>
  <w:style w:type="paragraph" w:customStyle="1" w:styleId="ModuleTitle">
    <w:name w:val="Module Title"/>
    <w:semiHidden/>
    <w:rsid w:val="00FD66AB"/>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00FF"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customStyle="1" w:styleId="Notes">
    <w:name w:val="Notes"/>
    <w:basedOn w:val="Normal"/>
    <w:link w:val="NotesChar"/>
    <w:qFormat/>
    <w:rsid w:val="00F17CD1"/>
    <w:pPr>
      <w:spacing w:before="240" w:after="480"/>
      <w:ind w:left="1166" w:right="1166"/>
      <w:contextualSpacing/>
      <w:jc w:val="both"/>
    </w:pPr>
    <w:rPr>
      <w:sz w:val="20"/>
    </w:rPr>
  </w:style>
  <w:style w:type="character" w:customStyle="1" w:styleId="NotesChar">
    <w:name w:val="Notes Char"/>
    <w:basedOn w:val="DefaultParagraphFont"/>
    <w:link w:val="Notes"/>
    <w:rsid w:val="00F17CD1"/>
    <w:rPr>
      <w:rFonts w:ascii="Constantia" w:hAnsi="Constantia"/>
      <w:sz w:val="20"/>
      <w:szCs w:val="23"/>
    </w:rPr>
  </w:style>
  <w:style w:type="character" w:customStyle="1" w:styleId="Heading7Char">
    <w:name w:val="Heading 7 Char"/>
    <w:basedOn w:val="DefaultParagraphFont"/>
    <w:link w:val="Heading7"/>
    <w:uiPriority w:val="9"/>
    <w:semiHidden/>
    <w:rsid w:val="00D6120F"/>
    <w:rPr>
      <w:rFonts w:asciiTheme="majorHAnsi" w:eastAsiaTheme="majorEastAsia" w:hAnsiTheme="majorHAnsi" w:cstheme="majorBidi"/>
      <w:i/>
      <w:iCs/>
      <w:color w:val="404040" w:themeColor="text1" w:themeTint="BF"/>
      <w:sz w:val="21"/>
    </w:rPr>
  </w:style>
  <w:style w:type="paragraph" w:styleId="IntenseQuote">
    <w:name w:val="Intense Quote"/>
    <w:basedOn w:val="Normal"/>
    <w:next w:val="Normal"/>
    <w:link w:val="IntenseQuoteChar"/>
    <w:uiPriority w:val="30"/>
    <w:qFormat/>
    <w:rsid w:val="00732B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2B39"/>
    <w:rPr>
      <w:rFonts w:ascii="Constantia" w:hAnsi="Constantia"/>
      <w:b/>
      <w:bCs/>
      <w:i/>
      <w:iCs/>
      <w:color w:val="4F81BD" w:themeColor="accent1"/>
      <w:sz w:val="23"/>
      <w:szCs w:val="23"/>
    </w:rPr>
  </w:style>
  <w:style w:type="paragraph" w:styleId="Title">
    <w:name w:val="Title"/>
    <w:basedOn w:val="Normal"/>
    <w:next w:val="Normal"/>
    <w:link w:val="TitleChar"/>
    <w:uiPriority w:val="10"/>
    <w:rsid w:val="00732B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2B39"/>
    <w:rPr>
      <w:rFonts w:asciiTheme="majorHAnsi" w:eastAsiaTheme="majorEastAsia" w:hAnsiTheme="majorHAnsi" w:cstheme="majorBidi"/>
      <w:color w:val="17365D" w:themeColor="text2" w:themeShade="BF"/>
      <w:spacing w:val="5"/>
      <w:kern w:val="28"/>
      <w:sz w:val="52"/>
      <w:szCs w:val="52"/>
    </w:rPr>
  </w:style>
  <w:style w:type="paragraph" w:customStyle="1" w:styleId="Art">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customStyle="1" w:styleId="Code">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customStyle="1" w:styleId="LightShading-Accent11">
    <w:name w:val="Light Shading - Accent 11"/>
    <w:basedOn w:val="TableNormal"/>
    <w:uiPriority w:val="60"/>
    <w:rsid w:val="00593F4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Slide">
    <w:name w:val="Slide"/>
    <w:next w:val="Normal"/>
    <w:qFormat/>
    <w:rsid w:val="0045497F"/>
    <w:pPr>
      <w:numPr>
        <w:numId w:val="1"/>
      </w:numPr>
      <w:spacing w:after="0" w:line="240" w:lineRule="auto"/>
      <w:jc w:val="right"/>
    </w:pPr>
    <w:rPr>
      <w:color w:val="7F7F7F" w:themeColor="text1" w:themeTint="80"/>
    </w:rPr>
  </w:style>
  <w:style w:type="paragraph" w:customStyle="1" w:styleId="NoteText">
    <w:name w:val="Note Text"/>
    <w:basedOn w:val="Normal"/>
    <w:link w:val="NoteTextChar"/>
    <w:uiPriority w:val="51"/>
    <w:qFormat/>
    <w:rsid w:val="004F6C2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4F6C2F"/>
    <w:rPr>
      <w:rFonts w:ascii="Calibri" w:hAnsi="Calibri"/>
      <w:szCs w:val="23"/>
    </w:rPr>
  </w:style>
  <w:style w:type="numbering" w:customStyle="1" w:styleId="CNumberNormal">
    <w:name w:val="CNumber Normal"/>
    <w:basedOn w:val="NoList"/>
    <w:rsid w:val="004F6C2F"/>
    <w:pPr>
      <w:numPr>
        <w:numId w:val="2"/>
      </w:numPr>
    </w:pPr>
  </w:style>
  <w:style w:type="paragraph" w:customStyle="1" w:styleId="TableText">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CaptionChar">
    <w:name w:val="Caption Char"/>
    <w:basedOn w:val="DefaultParagraphFont"/>
    <w:link w:val="Caption"/>
    <w:uiPriority w:val="35"/>
    <w:rsid w:val="002626DF"/>
    <w:rPr>
      <w:b/>
      <w:bCs/>
      <w:sz w:val="18"/>
      <w:szCs w:val="18"/>
    </w:rPr>
  </w:style>
  <w:style w:type="paragraph" w:customStyle="1" w:styleId="NotesCourse">
    <w:name w:val="Notes_Course"/>
    <w:basedOn w:val="Normal"/>
    <w:qFormat/>
    <w:rsid w:val="005F1D26"/>
    <w:pPr>
      <w:spacing w:line="240" w:lineRule="auto"/>
      <w:ind w:left="144"/>
    </w:pPr>
    <w:rPr>
      <w:rFonts w:asciiTheme="minorHAnsi" w:hAnsiTheme="minorHAnsi"/>
      <w:sz w:val="18"/>
    </w:rPr>
  </w:style>
  <w:style w:type="paragraph" w:customStyle="1" w:styleId="IDText">
    <w:name w:val="ID_Text"/>
    <w:basedOn w:val="Normal"/>
    <w:rsid w:val="00C22AEE"/>
    <w:pPr>
      <w:spacing w:after="200"/>
      <w:ind w:left="0" w:right="0"/>
    </w:pPr>
    <w:rPr>
      <w:rFonts w:asciiTheme="minorHAnsi" w:hAnsiTheme="minorHAnsi"/>
      <w:vanish/>
      <w:color w:val="FF0000"/>
      <w:sz w:val="18"/>
      <w:szCs w:val="22"/>
    </w:rPr>
  </w:style>
  <w:style w:type="table" w:customStyle="1" w:styleId="TableGrid1">
    <w:name w:val="Table Grid1"/>
    <w:basedOn w:val="TableNormal"/>
    <w:next w:val="TableGrid"/>
    <w:uiPriority w:val="59"/>
    <w:rsid w:val="0071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customStyle="1" w:styleId="CommentTextChar">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customStyle="1" w:styleId="BodyTextChar">
    <w:name w:val="Body Text Char"/>
    <w:basedOn w:val="DefaultParagraphFont"/>
    <w:link w:val="BodyText"/>
    <w:uiPriority w:val="99"/>
    <w:rsid w:val="00753970"/>
    <w:rPr>
      <w:rFonts w:ascii="Cambria" w:eastAsia="Times New Roman" w:hAnsi="Cambria"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0736"/>
    <w:rPr>
      <w:rFonts w:ascii="Tahoma" w:hAnsi="Tahoma" w:cs="Tahoma"/>
      <w:sz w:val="16"/>
      <w:szCs w:val="16"/>
    </w:rPr>
  </w:style>
  <w:style w:type="paragraph" w:customStyle="1" w:styleId="Text">
    <w:name w:val="Text"/>
    <w:aliases w:val="t"/>
    <w:link w:val="TexxtChar"/>
    <w:rsid w:val="00416BC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6BCC"/>
    <w:rPr>
      <w:rFonts w:ascii="Verdana" w:eastAsia="Times New Roman" w:hAnsi="Verdana" w:cs="Times New Roman"/>
      <w:color w:val="000000"/>
      <w:sz w:val="20"/>
      <w:szCs w:val="20"/>
    </w:rPr>
  </w:style>
  <w:style w:type="paragraph" w:customStyle="1" w:styleId="NumberedList1">
    <w:name w:val="Numbered List 1"/>
    <w:aliases w:val="nl1"/>
    <w:link w:val="NumberedList1Char"/>
    <w:rsid w:val="00416BCC"/>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416BCC"/>
    <w:rPr>
      <w:rFonts w:ascii="Verdana" w:eastAsia="Times New Roman" w:hAnsi="Verdana" w:cs="Times New Roman"/>
      <w:color w:val="000000"/>
      <w:sz w:val="20"/>
      <w:szCs w:val="20"/>
    </w:rPr>
  </w:style>
  <w:style w:type="paragraph" w:customStyle="1" w:styleId="Ln1">
    <w:name w:val="Ln1"/>
    <w:basedOn w:val="Normal"/>
    <w:rsid w:val="00FD64CF"/>
    <w:pPr>
      <w:spacing w:after="200"/>
      <w:ind w:left="1080" w:right="0" w:hanging="360"/>
    </w:pPr>
    <w:rPr>
      <w:rFonts w:asciiTheme="minorHAnsi" w:hAnsiTheme="minorHAnsi"/>
      <w:szCs w:val="22"/>
    </w:rPr>
  </w:style>
  <w:style w:type="paragraph" w:styleId="CommentSubject">
    <w:name w:val="annotation subject"/>
    <w:basedOn w:val="CommentText"/>
    <w:next w:val="CommentText"/>
    <w:link w:val="CommentSubjectChar"/>
    <w:uiPriority w:val="99"/>
    <w:semiHidden/>
    <w:unhideWhenUsed/>
    <w:rsid w:val="009F7F43"/>
    <w:rPr>
      <w:b/>
      <w:bCs/>
    </w:rPr>
  </w:style>
  <w:style w:type="character" w:customStyle="1" w:styleId="CommentSubjectChar">
    <w:name w:val="Comment Subject Char"/>
    <w:basedOn w:val="CommentTextChar"/>
    <w:link w:val="CommentSubject"/>
    <w:uiPriority w:val="99"/>
    <w:semiHidden/>
    <w:rsid w:val="009F7F43"/>
    <w:rPr>
      <w:rFonts w:ascii="Cambria" w:hAnsi="Cambria"/>
      <w:b/>
      <w:bCs/>
      <w:sz w:val="20"/>
      <w:szCs w:val="20"/>
    </w:rPr>
  </w:style>
  <w:style w:type="paragraph" w:styleId="Revision">
    <w:name w:val="Revision"/>
    <w:hidden/>
    <w:uiPriority w:val="99"/>
    <w:semiHidden/>
    <w:rsid w:val="00EF3654"/>
    <w:pPr>
      <w:spacing w:after="0" w:line="240" w:lineRule="auto"/>
    </w:pPr>
    <w:rPr>
      <w:rFonts w:ascii="Cambria" w:hAnsi="Cambria"/>
      <w:szCs w:val="23"/>
    </w:rPr>
  </w:style>
  <w:style w:type="paragraph" w:styleId="NormalWeb">
    <w:name w:val="Normal (Web)"/>
    <w:basedOn w:val="Normal"/>
    <w:uiPriority w:val="99"/>
    <w:unhideWhenUsed/>
    <w:rsid w:val="00AD66FB"/>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81CA5"/>
    <w:rPr>
      <w:color w:val="800080" w:themeColor="followedHyperlink"/>
      <w:u w:val="single"/>
    </w:rPr>
  </w:style>
  <w:style w:type="character" w:styleId="UnresolvedMention">
    <w:name w:val="Unresolved Mention"/>
    <w:basedOn w:val="DefaultParagraphFont"/>
    <w:uiPriority w:val="99"/>
    <w:semiHidden/>
    <w:unhideWhenUsed/>
    <w:rsid w:val="00781C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05770">
      <w:bodyDiv w:val="1"/>
      <w:marLeft w:val="0"/>
      <w:marRight w:val="0"/>
      <w:marTop w:val="0"/>
      <w:marBottom w:val="0"/>
      <w:divBdr>
        <w:top w:val="none" w:sz="0" w:space="0" w:color="auto"/>
        <w:left w:val="none" w:sz="0" w:space="0" w:color="auto"/>
        <w:bottom w:val="none" w:sz="0" w:space="0" w:color="auto"/>
        <w:right w:val="none" w:sz="0" w:space="0" w:color="auto"/>
      </w:divBdr>
      <w:divsChild>
        <w:div w:id="20329669">
          <w:marLeft w:val="0"/>
          <w:marRight w:val="0"/>
          <w:marTop w:val="0"/>
          <w:marBottom w:val="0"/>
          <w:divBdr>
            <w:top w:val="none" w:sz="0" w:space="0" w:color="auto"/>
            <w:left w:val="none" w:sz="0" w:space="0" w:color="auto"/>
            <w:bottom w:val="none" w:sz="0" w:space="0" w:color="auto"/>
            <w:right w:val="none" w:sz="0" w:space="0" w:color="auto"/>
          </w:divBdr>
          <w:divsChild>
            <w:div w:id="1655136775">
              <w:marLeft w:val="0"/>
              <w:marRight w:val="0"/>
              <w:marTop w:val="0"/>
              <w:marBottom w:val="0"/>
              <w:divBdr>
                <w:top w:val="none" w:sz="0" w:space="0" w:color="auto"/>
                <w:left w:val="none" w:sz="0" w:space="0" w:color="auto"/>
                <w:bottom w:val="none" w:sz="0" w:space="0" w:color="auto"/>
                <w:right w:val="none" w:sz="0" w:space="0" w:color="auto"/>
              </w:divBdr>
            </w:div>
            <w:div w:id="12029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9837">
      <w:bodyDiv w:val="1"/>
      <w:marLeft w:val="300"/>
      <w:marRight w:val="300"/>
      <w:marTop w:val="300"/>
      <w:marBottom w:val="300"/>
      <w:divBdr>
        <w:top w:val="none" w:sz="0" w:space="0" w:color="auto"/>
        <w:left w:val="none" w:sz="0" w:space="0" w:color="auto"/>
        <w:bottom w:val="none" w:sz="0" w:space="0" w:color="auto"/>
        <w:right w:val="none" w:sz="0" w:space="0" w:color="auto"/>
      </w:divBdr>
    </w:div>
    <w:div w:id="317614648">
      <w:bodyDiv w:val="1"/>
      <w:marLeft w:val="0"/>
      <w:marRight w:val="0"/>
      <w:marTop w:val="0"/>
      <w:marBottom w:val="0"/>
      <w:divBdr>
        <w:top w:val="none" w:sz="0" w:space="0" w:color="auto"/>
        <w:left w:val="none" w:sz="0" w:space="0" w:color="auto"/>
        <w:bottom w:val="none" w:sz="0" w:space="0" w:color="auto"/>
        <w:right w:val="none" w:sz="0" w:space="0" w:color="auto"/>
      </w:divBdr>
      <w:divsChild>
        <w:div w:id="1300183521">
          <w:marLeft w:val="0"/>
          <w:marRight w:val="0"/>
          <w:marTop w:val="0"/>
          <w:marBottom w:val="0"/>
          <w:divBdr>
            <w:top w:val="none" w:sz="0" w:space="0" w:color="auto"/>
            <w:left w:val="none" w:sz="0" w:space="0" w:color="auto"/>
            <w:bottom w:val="none" w:sz="0" w:space="0" w:color="auto"/>
            <w:right w:val="none" w:sz="0" w:space="0" w:color="auto"/>
          </w:divBdr>
          <w:divsChild>
            <w:div w:id="1439183415">
              <w:marLeft w:val="0"/>
              <w:marRight w:val="0"/>
              <w:marTop w:val="0"/>
              <w:marBottom w:val="0"/>
              <w:divBdr>
                <w:top w:val="none" w:sz="0" w:space="0" w:color="auto"/>
                <w:left w:val="none" w:sz="0" w:space="0" w:color="auto"/>
                <w:bottom w:val="none" w:sz="0" w:space="0" w:color="auto"/>
                <w:right w:val="none" w:sz="0" w:space="0" w:color="auto"/>
              </w:divBdr>
            </w:div>
            <w:div w:id="124397065">
              <w:marLeft w:val="0"/>
              <w:marRight w:val="0"/>
              <w:marTop w:val="0"/>
              <w:marBottom w:val="0"/>
              <w:divBdr>
                <w:top w:val="none" w:sz="0" w:space="0" w:color="auto"/>
                <w:left w:val="none" w:sz="0" w:space="0" w:color="auto"/>
                <w:bottom w:val="none" w:sz="0" w:space="0" w:color="auto"/>
                <w:right w:val="none" w:sz="0" w:space="0" w:color="auto"/>
              </w:divBdr>
            </w:div>
            <w:div w:id="932401573">
              <w:marLeft w:val="0"/>
              <w:marRight w:val="0"/>
              <w:marTop w:val="0"/>
              <w:marBottom w:val="0"/>
              <w:divBdr>
                <w:top w:val="none" w:sz="0" w:space="0" w:color="auto"/>
                <w:left w:val="none" w:sz="0" w:space="0" w:color="auto"/>
                <w:bottom w:val="none" w:sz="0" w:space="0" w:color="auto"/>
                <w:right w:val="none" w:sz="0" w:space="0" w:color="auto"/>
              </w:divBdr>
            </w:div>
            <w:div w:id="1253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70408">
      <w:bodyDiv w:val="1"/>
      <w:marLeft w:val="0"/>
      <w:marRight w:val="0"/>
      <w:marTop w:val="0"/>
      <w:marBottom w:val="0"/>
      <w:divBdr>
        <w:top w:val="none" w:sz="0" w:space="0" w:color="auto"/>
        <w:left w:val="none" w:sz="0" w:space="0" w:color="auto"/>
        <w:bottom w:val="none" w:sz="0" w:space="0" w:color="auto"/>
        <w:right w:val="none" w:sz="0" w:space="0" w:color="auto"/>
      </w:divBdr>
      <w:divsChild>
        <w:div w:id="947585872">
          <w:marLeft w:val="0"/>
          <w:marRight w:val="0"/>
          <w:marTop w:val="0"/>
          <w:marBottom w:val="0"/>
          <w:divBdr>
            <w:top w:val="none" w:sz="0" w:space="0" w:color="auto"/>
            <w:left w:val="none" w:sz="0" w:space="0" w:color="auto"/>
            <w:bottom w:val="none" w:sz="0" w:space="0" w:color="auto"/>
            <w:right w:val="none" w:sz="0" w:space="0" w:color="auto"/>
          </w:divBdr>
          <w:divsChild>
            <w:div w:id="491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5321">
      <w:bodyDiv w:val="1"/>
      <w:marLeft w:val="0"/>
      <w:marRight w:val="0"/>
      <w:marTop w:val="0"/>
      <w:marBottom w:val="0"/>
      <w:divBdr>
        <w:top w:val="none" w:sz="0" w:space="0" w:color="auto"/>
        <w:left w:val="none" w:sz="0" w:space="0" w:color="auto"/>
        <w:bottom w:val="none" w:sz="0" w:space="0" w:color="auto"/>
        <w:right w:val="none" w:sz="0" w:space="0" w:color="auto"/>
      </w:divBdr>
      <w:divsChild>
        <w:div w:id="428501927">
          <w:marLeft w:val="0"/>
          <w:marRight w:val="0"/>
          <w:marTop w:val="0"/>
          <w:marBottom w:val="0"/>
          <w:divBdr>
            <w:top w:val="none" w:sz="0" w:space="0" w:color="auto"/>
            <w:left w:val="none" w:sz="0" w:space="0" w:color="auto"/>
            <w:bottom w:val="none" w:sz="0" w:space="0" w:color="auto"/>
            <w:right w:val="none" w:sz="0" w:space="0" w:color="auto"/>
          </w:divBdr>
          <w:divsChild>
            <w:div w:id="1731340120">
              <w:marLeft w:val="0"/>
              <w:marRight w:val="0"/>
              <w:marTop w:val="0"/>
              <w:marBottom w:val="0"/>
              <w:divBdr>
                <w:top w:val="none" w:sz="0" w:space="0" w:color="auto"/>
                <w:left w:val="none" w:sz="0" w:space="0" w:color="auto"/>
                <w:bottom w:val="none" w:sz="0" w:space="0" w:color="auto"/>
                <w:right w:val="none" w:sz="0" w:space="0" w:color="auto"/>
              </w:divBdr>
            </w:div>
            <w:div w:id="1819416898">
              <w:marLeft w:val="0"/>
              <w:marRight w:val="0"/>
              <w:marTop w:val="0"/>
              <w:marBottom w:val="0"/>
              <w:divBdr>
                <w:top w:val="none" w:sz="0" w:space="0" w:color="auto"/>
                <w:left w:val="none" w:sz="0" w:space="0" w:color="auto"/>
                <w:bottom w:val="none" w:sz="0" w:space="0" w:color="auto"/>
                <w:right w:val="none" w:sz="0" w:space="0" w:color="auto"/>
              </w:divBdr>
            </w:div>
            <w:div w:id="102464323">
              <w:marLeft w:val="0"/>
              <w:marRight w:val="0"/>
              <w:marTop w:val="0"/>
              <w:marBottom w:val="0"/>
              <w:divBdr>
                <w:top w:val="none" w:sz="0" w:space="0" w:color="auto"/>
                <w:left w:val="none" w:sz="0" w:space="0" w:color="auto"/>
                <w:bottom w:val="none" w:sz="0" w:space="0" w:color="auto"/>
                <w:right w:val="none" w:sz="0" w:space="0" w:color="auto"/>
              </w:divBdr>
            </w:div>
            <w:div w:id="1790585736">
              <w:marLeft w:val="0"/>
              <w:marRight w:val="0"/>
              <w:marTop w:val="0"/>
              <w:marBottom w:val="0"/>
              <w:divBdr>
                <w:top w:val="none" w:sz="0" w:space="0" w:color="auto"/>
                <w:left w:val="none" w:sz="0" w:space="0" w:color="auto"/>
                <w:bottom w:val="none" w:sz="0" w:space="0" w:color="auto"/>
                <w:right w:val="none" w:sz="0" w:space="0" w:color="auto"/>
              </w:divBdr>
            </w:div>
            <w:div w:id="6288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1093011540">
      <w:bodyDiv w:val="1"/>
      <w:marLeft w:val="0"/>
      <w:marRight w:val="0"/>
      <w:marTop w:val="0"/>
      <w:marBottom w:val="0"/>
      <w:divBdr>
        <w:top w:val="none" w:sz="0" w:space="0" w:color="auto"/>
        <w:left w:val="none" w:sz="0" w:space="0" w:color="auto"/>
        <w:bottom w:val="none" w:sz="0" w:space="0" w:color="auto"/>
        <w:right w:val="none" w:sz="0" w:space="0" w:color="auto"/>
      </w:divBdr>
      <w:divsChild>
        <w:div w:id="1321228246">
          <w:marLeft w:val="0"/>
          <w:marRight w:val="0"/>
          <w:marTop w:val="0"/>
          <w:marBottom w:val="0"/>
          <w:divBdr>
            <w:top w:val="none" w:sz="0" w:space="0" w:color="auto"/>
            <w:left w:val="none" w:sz="0" w:space="0" w:color="auto"/>
            <w:bottom w:val="none" w:sz="0" w:space="0" w:color="auto"/>
            <w:right w:val="none" w:sz="0" w:space="0" w:color="auto"/>
          </w:divBdr>
          <w:divsChild>
            <w:div w:id="550574935">
              <w:marLeft w:val="0"/>
              <w:marRight w:val="0"/>
              <w:marTop w:val="0"/>
              <w:marBottom w:val="0"/>
              <w:divBdr>
                <w:top w:val="none" w:sz="0" w:space="0" w:color="auto"/>
                <w:left w:val="none" w:sz="0" w:space="0" w:color="auto"/>
                <w:bottom w:val="none" w:sz="0" w:space="0" w:color="auto"/>
                <w:right w:val="none" w:sz="0" w:space="0" w:color="auto"/>
              </w:divBdr>
            </w:div>
            <w:div w:id="1997224306">
              <w:marLeft w:val="0"/>
              <w:marRight w:val="0"/>
              <w:marTop w:val="0"/>
              <w:marBottom w:val="0"/>
              <w:divBdr>
                <w:top w:val="none" w:sz="0" w:space="0" w:color="auto"/>
                <w:left w:val="none" w:sz="0" w:space="0" w:color="auto"/>
                <w:bottom w:val="none" w:sz="0" w:space="0" w:color="auto"/>
                <w:right w:val="none" w:sz="0" w:space="0" w:color="auto"/>
              </w:divBdr>
            </w:div>
            <w:div w:id="1806852289">
              <w:marLeft w:val="0"/>
              <w:marRight w:val="0"/>
              <w:marTop w:val="0"/>
              <w:marBottom w:val="0"/>
              <w:divBdr>
                <w:top w:val="none" w:sz="0" w:space="0" w:color="auto"/>
                <w:left w:val="none" w:sz="0" w:space="0" w:color="auto"/>
                <w:bottom w:val="none" w:sz="0" w:space="0" w:color="auto"/>
                <w:right w:val="none" w:sz="0" w:space="0" w:color="auto"/>
              </w:divBdr>
            </w:div>
            <w:div w:id="2077697883">
              <w:marLeft w:val="0"/>
              <w:marRight w:val="0"/>
              <w:marTop w:val="0"/>
              <w:marBottom w:val="0"/>
              <w:divBdr>
                <w:top w:val="none" w:sz="0" w:space="0" w:color="auto"/>
                <w:left w:val="none" w:sz="0" w:space="0" w:color="auto"/>
                <w:bottom w:val="none" w:sz="0" w:space="0" w:color="auto"/>
                <w:right w:val="none" w:sz="0" w:space="0" w:color="auto"/>
              </w:divBdr>
            </w:div>
            <w:div w:id="19217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863">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474560203">
      <w:bodyDiv w:val="1"/>
      <w:marLeft w:val="0"/>
      <w:marRight w:val="0"/>
      <w:marTop w:val="0"/>
      <w:marBottom w:val="0"/>
      <w:divBdr>
        <w:top w:val="none" w:sz="0" w:space="0" w:color="auto"/>
        <w:left w:val="none" w:sz="0" w:space="0" w:color="auto"/>
        <w:bottom w:val="none" w:sz="0" w:space="0" w:color="auto"/>
        <w:right w:val="none" w:sz="0" w:space="0" w:color="auto"/>
      </w:divBdr>
      <w:divsChild>
        <w:div w:id="99495685">
          <w:marLeft w:val="0"/>
          <w:marRight w:val="0"/>
          <w:marTop w:val="0"/>
          <w:marBottom w:val="0"/>
          <w:divBdr>
            <w:top w:val="none" w:sz="0" w:space="0" w:color="auto"/>
            <w:left w:val="none" w:sz="0" w:space="0" w:color="auto"/>
            <w:bottom w:val="none" w:sz="0" w:space="0" w:color="auto"/>
            <w:right w:val="none" w:sz="0" w:space="0" w:color="auto"/>
          </w:divBdr>
          <w:divsChild>
            <w:div w:id="1493252537">
              <w:marLeft w:val="0"/>
              <w:marRight w:val="0"/>
              <w:marTop w:val="0"/>
              <w:marBottom w:val="0"/>
              <w:divBdr>
                <w:top w:val="none" w:sz="0" w:space="0" w:color="auto"/>
                <w:left w:val="none" w:sz="0" w:space="0" w:color="auto"/>
                <w:bottom w:val="none" w:sz="0" w:space="0" w:color="auto"/>
                <w:right w:val="none" w:sz="0" w:space="0" w:color="auto"/>
              </w:divBdr>
            </w:div>
            <w:div w:id="317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7482">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758165374">
      <w:bodyDiv w:val="1"/>
      <w:marLeft w:val="0"/>
      <w:marRight w:val="0"/>
      <w:marTop w:val="0"/>
      <w:marBottom w:val="0"/>
      <w:divBdr>
        <w:top w:val="none" w:sz="0" w:space="0" w:color="auto"/>
        <w:left w:val="none" w:sz="0" w:space="0" w:color="auto"/>
        <w:bottom w:val="none" w:sz="0" w:space="0" w:color="auto"/>
        <w:right w:val="none" w:sz="0" w:space="0" w:color="auto"/>
      </w:divBdr>
      <w:divsChild>
        <w:div w:id="1083337064">
          <w:marLeft w:val="0"/>
          <w:marRight w:val="0"/>
          <w:marTop w:val="0"/>
          <w:marBottom w:val="0"/>
          <w:divBdr>
            <w:top w:val="none" w:sz="0" w:space="0" w:color="auto"/>
            <w:left w:val="none" w:sz="0" w:space="0" w:color="auto"/>
            <w:bottom w:val="none" w:sz="0" w:space="0" w:color="auto"/>
            <w:right w:val="none" w:sz="0" w:space="0" w:color="auto"/>
          </w:divBdr>
          <w:divsChild>
            <w:div w:id="846360351">
              <w:marLeft w:val="0"/>
              <w:marRight w:val="0"/>
              <w:marTop w:val="0"/>
              <w:marBottom w:val="0"/>
              <w:divBdr>
                <w:top w:val="none" w:sz="0" w:space="0" w:color="auto"/>
                <w:left w:val="none" w:sz="0" w:space="0" w:color="auto"/>
                <w:bottom w:val="none" w:sz="0" w:space="0" w:color="auto"/>
                <w:right w:val="none" w:sz="0" w:space="0" w:color="auto"/>
              </w:divBdr>
            </w:div>
            <w:div w:id="701832391">
              <w:marLeft w:val="0"/>
              <w:marRight w:val="0"/>
              <w:marTop w:val="0"/>
              <w:marBottom w:val="0"/>
              <w:divBdr>
                <w:top w:val="none" w:sz="0" w:space="0" w:color="auto"/>
                <w:left w:val="none" w:sz="0" w:space="0" w:color="auto"/>
                <w:bottom w:val="none" w:sz="0" w:space="0" w:color="auto"/>
                <w:right w:val="none" w:sz="0" w:space="0" w:color="auto"/>
              </w:divBdr>
            </w:div>
            <w:div w:id="42100961">
              <w:marLeft w:val="0"/>
              <w:marRight w:val="0"/>
              <w:marTop w:val="0"/>
              <w:marBottom w:val="0"/>
              <w:divBdr>
                <w:top w:val="none" w:sz="0" w:space="0" w:color="auto"/>
                <w:left w:val="none" w:sz="0" w:space="0" w:color="auto"/>
                <w:bottom w:val="none" w:sz="0" w:space="0" w:color="auto"/>
                <w:right w:val="none" w:sz="0" w:space="0" w:color="auto"/>
              </w:divBdr>
            </w:div>
            <w:div w:id="963970362">
              <w:marLeft w:val="0"/>
              <w:marRight w:val="0"/>
              <w:marTop w:val="0"/>
              <w:marBottom w:val="0"/>
              <w:divBdr>
                <w:top w:val="none" w:sz="0" w:space="0" w:color="auto"/>
                <w:left w:val="none" w:sz="0" w:space="0" w:color="auto"/>
                <w:bottom w:val="none" w:sz="0" w:space="0" w:color="auto"/>
                <w:right w:val="none" w:sz="0" w:space="0" w:color="auto"/>
              </w:divBdr>
            </w:div>
            <w:div w:id="346106668">
              <w:marLeft w:val="0"/>
              <w:marRight w:val="0"/>
              <w:marTop w:val="0"/>
              <w:marBottom w:val="0"/>
              <w:divBdr>
                <w:top w:val="none" w:sz="0" w:space="0" w:color="auto"/>
                <w:left w:val="none" w:sz="0" w:space="0" w:color="auto"/>
                <w:bottom w:val="none" w:sz="0" w:space="0" w:color="auto"/>
                <w:right w:val="none" w:sz="0" w:space="0" w:color="auto"/>
              </w:divBdr>
            </w:div>
            <w:div w:id="1191992617">
              <w:marLeft w:val="0"/>
              <w:marRight w:val="0"/>
              <w:marTop w:val="0"/>
              <w:marBottom w:val="0"/>
              <w:divBdr>
                <w:top w:val="none" w:sz="0" w:space="0" w:color="auto"/>
                <w:left w:val="none" w:sz="0" w:space="0" w:color="auto"/>
                <w:bottom w:val="none" w:sz="0" w:space="0" w:color="auto"/>
                <w:right w:val="none" w:sz="0" w:space="0" w:color="auto"/>
              </w:divBdr>
            </w:div>
            <w:div w:id="416678094">
              <w:marLeft w:val="0"/>
              <w:marRight w:val="0"/>
              <w:marTop w:val="0"/>
              <w:marBottom w:val="0"/>
              <w:divBdr>
                <w:top w:val="none" w:sz="0" w:space="0" w:color="auto"/>
                <w:left w:val="none" w:sz="0" w:space="0" w:color="auto"/>
                <w:bottom w:val="none" w:sz="0" w:space="0" w:color="auto"/>
                <w:right w:val="none" w:sz="0" w:space="0" w:color="auto"/>
              </w:divBdr>
            </w:div>
            <w:div w:id="1564565882">
              <w:marLeft w:val="0"/>
              <w:marRight w:val="0"/>
              <w:marTop w:val="0"/>
              <w:marBottom w:val="0"/>
              <w:divBdr>
                <w:top w:val="none" w:sz="0" w:space="0" w:color="auto"/>
                <w:left w:val="none" w:sz="0" w:space="0" w:color="auto"/>
                <w:bottom w:val="none" w:sz="0" w:space="0" w:color="auto"/>
                <w:right w:val="none" w:sz="0" w:space="0" w:color="auto"/>
              </w:divBdr>
            </w:div>
            <w:div w:id="728114858">
              <w:marLeft w:val="0"/>
              <w:marRight w:val="0"/>
              <w:marTop w:val="0"/>
              <w:marBottom w:val="0"/>
              <w:divBdr>
                <w:top w:val="none" w:sz="0" w:space="0" w:color="auto"/>
                <w:left w:val="none" w:sz="0" w:space="0" w:color="auto"/>
                <w:bottom w:val="none" w:sz="0" w:space="0" w:color="auto"/>
                <w:right w:val="none" w:sz="0" w:space="0" w:color="auto"/>
              </w:divBdr>
            </w:div>
            <w:div w:id="1756319978">
              <w:marLeft w:val="0"/>
              <w:marRight w:val="0"/>
              <w:marTop w:val="0"/>
              <w:marBottom w:val="0"/>
              <w:divBdr>
                <w:top w:val="none" w:sz="0" w:space="0" w:color="auto"/>
                <w:left w:val="none" w:sz="0" w:space="0" w:color="auto"/>
                <w:bottom w:val="none" w:sz="0" w:space="0" w:color="auto"/>
                <w:right w:val="none" w:sz="0" w:space="0" w:color="auto"/>
              </w:divBdr>
            </w:div>
            <w:div w:id="839268923">
              <w:marLeft w:val="0"/>
              <w:marRight w:val="0"/>
              <w:marTop w:val="0"/>
              <w:marBottom w:val="0"/>
              <w:divBdr>
                <w:top w:val="none" w:sz="0" w:space="0" w:color="auto"/>
                <w:left w:val="none" w:sz="0" w:space="0" w:color="auto"/>
                <w:bottom w:val="none" w:sz="0" w:space="0" w:color="auto"/>
                <w:right w:val="none" w:sz="0" w:space="0" w:color="auto"/>
              </w:divBdr>
            </w:div>
            <w:div w:id="168493410">
              <w:marLeft w:val="0"/>
              <w:marRight w:val="0"/>
              <w:marTop w:val="0"/>
              <w:marBottom w:val="0"/>
              <w:divBdr>
                <w:top w:val="none" w:sz="0" w:space="0" w:color="auto"/>
                <w:left w:val="none" w:sz="0" w:space="0" w:color="auto"/>
                <w:bottom w:val="none" w:sz="0" w:space="0" w:color="auto"/>
                <w:right w:val="none" w:sz="0" w:space="0" w:color="auto"/>
              </w:divBdr>
            </w:div>
            <w:div w:id="42172025">
              <w:marLeft w:val="0"/>
              <w:marRight w:val="0"/>
              <w:marTop w:val="0"/>
              <w:marBottom w:val="0"/>
              <w:divBdr>
                <w:top w:val="none" w:sz="0" w:space="0" w:color="auto"/>
                <w:left w:val="none" w:sz="0" w:space="0" w:color="auto"/>
                <w:bottom w:val="none" w:sz="0" w:space="0" w:color="auto"/>
                <w:right w:val="none" w:sz="0" w:space="0" w:color="auto"/>
              </w:divBdr>
            </w:div>
            <w:div w:id="468089652">
              <w:marLeft w:val="0"/>
              <w:marRight w:val="0"/>
              <w:marTop w:val="0"/>
              <w:marBottom w:val="0"/>
              <w:divBdr>
                <w:top w:val="none" w:sz="0" w:space="0" w:color="auto"/>
                <w:left w:val="none" w:sz="0" w:space="0" w:color="auto"/>
                <w:bottom w:val="none" w:sz="0" w:space="0" w:color="auto"/>
                <w:right w:val="none" w:sz="0" w:space="0" w:color="auto"/>
              </w:divBdr>
            </w:div>
            <w:div w:id="362362993">
              <w:marLeft w:val="0"/>
              <w:marRight w:val="0"/>
              <w:marTop w:val="0"/>
              <w:marBottom w:val="0"/>
              <w:divBdr>
                <w:top w:val="none" w:sz="0" w:space="0" w:color="auto"/>
                <w:left w:val="none" w:sz="0" w:space="0" w:color="auto"/>
                <w:bottom w:val="none" w:sz="0" w:space="0" w:color="auto"/>
                <w:right w:val="none" w:sz="0" w:space="0" w:color="auto"/>
              </w:divBdr>
            </w:div>
            <w:div w:id="1552115361">
              <w:marLeft w:val="0"/>
              <w:marRight w:val="0"/>
              <w:marTop w:val="0"/>
              <w:marBottom w:val="0"/>
              <w:divBdr>
                <w:top w:val="none" w:sz="0" w:space="0" w:color="auto"/>
                <w:left w:val="none" w:sz="0" w:space="0" w:color="auto"/>
                <w:bottom w:val="none" w:sz="0" w:space="0" w:color="auto"/>
                <w:right w:val="none" w:sz="0" w:space="0" w:color="auto"/>
              </w:divBdr>
            </w:div>
            <w:div w:id="1457868387">
              <w:marLeft w:val="0"/>
              <w:marRight w:val="0"/>
              <w:marTop w:val="0"/>
              <w:marBottom w:val="0"/>
              <w:divBdr>
                <w:top w:val="none" w:sz="0" w:space="0" w:color="auto"/>
                <w:left w:val="none" w:sz="0" w:space="0" w:color="auto"/>
                <w:bottom w:val="none" w:sz="0" w:space="0" w:color="auto"/>
                <w:right w:val="none" w:sz="0" w:space="0" w:color="auto"/>
              </w:divBdr>
            </w:div>
            <w:div w:id="1309629708">
              <w:marLeft w:val="0"/>
              <w:marRight w:val="0"/>
              <w:marTop w:val="0"/>
              <w:marBottom w:val="0"/>
              <w:divBdr>
                <w:top w:val="none" w:sz="0" w:space="0" w:color="auto"/>
                <w:left w:val="none" w:sz="0" w:space="0" w:color="auto"/>
                <w:bottom w:val="none" w:sz="0" w:space="0" w:color="auto"/>
                <w:right w:val="none" w:sz="0" w:space="0" w:color="auto"/>
              </w:divBdr>
            </w:div>
            <w:div w:id="660354708">
              <w:marLeft w:val="0"/>
              <w:marRight w:val="0"/>
              <w:marTop w:val="0"/>
              <w:marBottom w:val="0"/>
              <w:divBdr>
                <w:top w:val="none" w:sz="0" w:space="0" w:color="auto"/>
                <w:left w:val="none" w:sz="0" w:space="0" w:color="auto"/>
                <w:bottom w:val="none" w:sz="0" w:space="0" w:color="auto"/>
                <w:right w:val="none" w:sz="0" w:space="0" w:color="auto"/>
              </w:divBdr>
            </w:div>
            <w:div w:id="1634629414">
              <w:marLeft w:val="0"/>
              <w:marRight w:val="0"/>
              <w:marTop w:val="0"/>
              <w:marBottom w:val="0"/>
              <w:divBdr>
                <w:top w:val="none" w:sz="0" w:space="0" w:color="auto"/>
                <w:left w:val="none" w:sz="0" w:space="0" w:color="auto"/>
                <w:bottom w:val="none" w:sz="0" w:space="0" w:color="auto"/>
                <w:right w:val="none" w:sz="0" w:space="0" w:color="auto"/>
              </w:divBdr>
            </w:div>
            <w:div w:id="649555541">
              <w:marLeft w:val="0"/>
              <w:marRight w:val="0"/>
              <w:marTop w:val="0"/>
              <w:marBottom w:val="0"/>
              <w:divBdr>
                <w:top w:val="none" w:sz="0" w:space="0" w:color="auto"/>
                <w:left w:val="none" w:sz="0" w:space="0" w:color="auto"/>
                <w:bottom w:val="none" w:sz="0" w:space="0" w:color="auto"/>
                <w:right w:val="none" w:sz="0" w:space="0" w:color="auto"/>
              </w:divBdr>
            </w:div>
            <w:div w:id="1635015766">
              <w:marLeft w:val="0"/>
              <w:marRight w:val="0"/>
              <w:marTop w:val="0"/>
              <w:marBottom w:val="0"/>
              <w:divBdr>
                <w:top w:val="none" w:sz="0" w:space="0" w:color="auto"/>
                <w:left w:val="none" w:sz="0" w:space="0" w:color="auto"/>
                <w:bottom w:val="none" w:sz="0" w:space="0" w:color="auto"/>
                <w:right w:val="none" w:sz="0" w:space="0" w:color="auto"/>
              </w:divBdr>
            </w:div>
            <w:div w:id="71897973">
              <w:marLeft w:val="0"/>
              <w:marRight w:val="0"/>
              <w:marTop w:val="0"/>
              <w:marBottom w:val="0"/>
              <w:divBdr>
                <w:top w:val="none" w:sz="0" w:space="0" w:color="auto"/>
                <w:left w:val="none" w:sz="0" w:space="0" w:color="auto"/>
                <w:bottom w:val="none" w:sz="0" w:space="0" w:color="auto"/>
                <w:right w:val="none" w:sz="0" w:space="0" w:color="auto"/>
              </w:divBdr>
            </w:div>
            <w:div w:id="2048018519">
              <w:marLeft w:val="0"/>
              <w:marRight w:val="0"/>
              <w:marTop w:val="0"/>
              <w:marBottom w:val="0"/>
              <w:divBdr>
                <w:top w:val="none" w:sz="0" w:space="0" w:color="auto"/>
                <w:left w:val="none" w:sz="0" w:space="0" w:color="auto"/>
                <w:bottom w:val="none" w:sz="0" w:space="0" w:color="auto"/>
                <w:right w:val="none" w:sz="0" w:space="0" w:color="auto"/>
              </w:divBdr>
            </w:div>
            <w:div w:id="1192569249">
              <w:marLeft w:val="0"/>
              <w:marRight w:val="0"/>
              <w:marTop w:val="0"/>
              <w:marBottom w:val="0"/>
              <w:divBdr>
                <w:top w:val="none" w:sz="0" w:space="0" w:color="auto"/>
                <w:left w:val="none" w:sz="0" w:space="0" w:color="auto"/>
                <w:bottom w:val="none" w:sz="0" w:space="0" w:color="auto"/>
                <w:right w:val="none" w:sz="0" w:space="0" w:color="auto"/>
              </w:divBdr>
            </w:div>
            <w:div w:id="713695617">
              <w:marLeft w:val="0"/>
              <w:marRight w:val="0"/>
              <w:marTop w:val="0"/>
              <w:marBottom w:val="0"/>
              <w:divBdr>
                <w:top w:val="none" w:sz="0" w:space="0" w:color="auto"/>
                <w:left w:val="none" w:sz="0" w:space="0" w:color="auto"/>
                <w:bottom w:val="none" w:sz="0" w:space="0" w:color="auto"/>
                <w:right w:val="none" w:sz="0" w:space="0" w:color="auto"/>
              </w:divBdr>
            </w:div>
            <w:div w:id="1705398746">
              <w:marLeft w:val="0"/>
              <w:marRight w:val="0"/>
              <w:marTop w:val="0"/>
              <w:marBottom w:val="0"/>
              <w:divBdr>
                <w:top w:val="none" w:sz="0" w:space="0" w:color="auto"/>
                <w:left w:val="none" w:sz="0" w:space="0" w:color="auto"/>
                <w:bottom w:val="none" w:sz="0" w:space="0" w:color="auto"/>
                <w:right w:val="none" w:sz="0" w:space="0" w:color="auto"/>
              </w:divBdr>
            </w:div>
            <w:div w:id="7163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4778">
      <w:bodyDiv w:val="1"/>
      <w:marLeft w:val="0"/>
      <w:marRight w:val="0"/>
      <w:marTop w:val="0"/>
      <w:marBottom w:val="0"/>
      <w:divBdr>
        <w:top w:val="none" w:sz="0" w:space="0" w:color="auto"/>
        <w:left w:val="none" w:sz="0" w:space="0" w:color="auto"/>
        <w:bottom w:val="none" w:sz="0" w:space="0" w:color="auto"/>
        <w:right w:val="none" w:sz="0" w:space="0" w:color="auto"/>
      </w:divBdr>
      <w:divsChild>
        <w:div w:id="84303361">
          <w:marLeft w:val="0"/>
          <w:marRight w:val="0"/>
          <w:marTop w:val="0"/>
          <w:marBottom w:val="0"/>
          <w:divBdr>
            <w:top w:val="none" w:sz="0" w:space="0" w:color="auto"/>
            <w:left w:val="none" w:sz="0" w:space="0" w:color="auto"/>
            <w:bottom w:val="none" w:sz="0" w:space="0" w:color="auto"/>
            <w:right w:val="none" w:sz="0" w:space="0" w:color="auto"/>
          </w:divBdr>
          <w:divsChild>
            <w:div w:id="1377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763">
      <w:bodyDiv w:val="1"/>
      <w:marLeft w:val="0"/>
      <w:marRight w:val="0"/>
      <w:marTop w:val="0"/>
      <w:marBottom w:val="0"/>
      <w:divBdr>
        <w:top w:val="none" w:sz="0" w:space="0" w:color="auto"/>
        <w:left w:val="none" w:sz="0" w:space="0" w:color="auto"/>
        <w:bottom w:val="none" w:sz="0" w:space="0" w:color="auto"/>
        <w:right w:val="none" w:sz="0" w:space="0" w:color="auto"/>
      </w:divBdr>
      <w:divsChild>
        <w:div w:id="217713577">
          <w:marLeft w:val="0"/>
          <w:marRight w:val="0"/>
          <w:marTop w:val="0"/>
          <w:marBottom w:val="0"/>
          <w:divBdr>
            <w:top w:val="none" w:sz="0" w:space="0" w:color="auto"/>
            <w:left w:val="none" w:sz="0" w:space="0" w:color="auto"/>
            <w:bottom w:val="none" w:sz="0" w:space="0" w:color="auto"/>
            <w:right w:val="none" w:sz="0" w:space="0" w:color="auto"/>
          </w:divBdr>
          <w:divsChild>
            <w:div w:id="605039797">
              <w:marLeft w:val="0"/>
              <w:marRight w:val="0"/>
              <w:marTop w:val="0"/>
              <w:marBottom w:val="0"/>
              <w:divBdr>
                <w:top w:val="none" w:sz="0" w:space="0" w:color="auto"/>
                <w:left w:val="none" w:sz="0" w:space="0" w:color="auto"/>
                <w:bottom w:val="none" w:sz="0" w:space="0" w:color="auto"/>
                <w:right w:val="none" w:sz="0" w:space="0" w:color="auto"/>
              </w:divBdr>
            </w:div>
            <w:div w:id="847133985">
              <w:marLeft w:val="0"/>
              <w:marRight w:val="0"/>
              <w:marTop w:val="0"/>
              <w:marBottom w:val="0"/>
              <w:divBdr>
                <w:top w:val="none" w:sz="0" w:space="0" w:color="auto"/>
                <w:left w:val="none" w:sz="0" w:space="0" w:color="auto"/>
                <w:bottom w:val="none" w:sz="0" w:space="0" w:color="auto"/>
                <w:right w:val="none" w:sz="0" w:space="0" w:color="auto"/>
              </w:divBdr>
            </w:div>
            <w:div w:id="895747775">
              <w:marLeft w:val="0"/>
              <w:marRight w:val="0"/>
              <w:marTop w:val="0"/>
              <w:marBottom w:val="0"/>
              <w:divBdr>
                <w:top w:val="none" w:sz="0" w:space="0" w:color="auto"/>
                <w:left w:val="none" w:sz="0" w:space="0" w:color="auto"/>
                <w:bottom w:val="none" w:sz="0" w:space="0" w:color="auto"/>
                <w:right w:val="none" w:sz="0" w:space="0" w:color="auto"/>
              </w:divBdr>
            </w:div>
            <w:div w:id="1537815071">
              <w:marLeft w:val="0"/>
              <w:marRight w:val="0"/>
              <w:marTop w:val="0"/>
              <w:marBottom w:val="0"/>
              <w:divBdr>
                <w:top w:val="none" w:sz="0" w:space="0" w:color="auto"/>
                <w:left w:val="none" w:sz="0" w:space="0" w:color="auto"/>
                <w:bottom w:val="none" w:sz="0" w:space="0" w:color="auto"/>
                <w:right w:val="none" w:sz="0" w:space="0" w:color="auto"/>
              </w:divBdr>
            </w:div>
            <w:div w:id="2007900529">
              <w:marLeft w:val="0"/>
              <w:marRight w:val="0"/>
              <w:marTop w:val="0"/>
              <w:marBottom w:val="0"/>
              <w:divBdr>
                <w:top w:val="none" w:sz="0" w:space="0" w:color="auto"/>
                <w:left w:val="none" w:sz="0" w:space="0" w:color="auto"/>
                <w:bottom w:val="none" w:sz="0" w:space="0" w:color="auto"/>
                <w:right w:val="none" w:sz="0" w:space="0" w:color="auto"/>
              </w:divBdr>
            </w:div>
            <w:div w:id="25377343">
              <w:marLeft w:val="0"/>
              <w:marRight w:val="0"/>
              <w:marTop w:val="0"/>
              <w:marBottom w:val="0"/>
              <w:divBdr>
                <w:top w:val="none" w:sz="0" w:space="0" w:color="auto"/>
                <w:left w:val="none" w:sz="0" w:space="0" w:color="auto"/>
                <w:bottom w:val="none" w:sz="0" w:space="0" w:color="auto"/>
                <w:right w:val="none" w:sz="0" w:space="0" w:color="auto"/>
              </w:divBdr>
            </w:div>
            <w:div w:id="370495555">
              <w:marLeft w:val="0"/>
              <w:marRight w:val="0"/>
              <w:marTop w:val="0"/>
              <w:marBottom w:val="0"/>
              <w:divBdr>
                <w:top w:val="none" w:sz="0" w:space="0" w:color="auto"/>
                <w:left w:val="none" w:sz="0" w:space="0" w:color="auto"/>
                <w:bottom w:val="none" w:sz="0" w:space="0" w:color="auto"/>
                <w:right w:val="none" w:sz="0" w:space="0" w:color="auto"/>
              </w:divBdr>
            </w:div>
            <w:div w:id="1116563647">
              <w:marLeft w:val="0"/>
              <w:marRight w:val="0"/>
              <w:marTop w:val="0"/>
              <w:marBottom w:val="0"/>
              <w:divBdr>
                <w:top w:val="none" w:sz="0" w:space="0" w:color="auto"/>
                <w:left w:val="none" w:sz="0" w:space="0" w:color="auto"/>
                <w:bottom w:val="none" w:sz="0" w:space="0" w:color="auto"/>
                <w:right w:val="none" w:sz="0" w:space="0" w:color="auto"/>
              </w:divBdr>
            </w:div>
            <w:div w:id="98067062">
              <w:marLeft w:val="0"/>
              <w:marRight w:val="0"/>
              <w:marTop w:val="0"/>
              <w:marBottom w:val="0"/>
              <w:divBdr>
                <w:top w:val="none" w:sz="0" w:space="0" w:color="auto"/>
                <w:left w:val="none" w:sz="0" w:space="0" w:color="auto"/>
                <w:bottom w:val="none" w:sz="0" w:space="0" w:color="auto"/>
                <w:right w:val="none" w:sz="0" w:space="0" w:color="auto"/>
              </w:divBdr>
            </w:div>
            <w:div w:id="1575159201">
              <w:marLeft w:val="0"/>
              <w:marRight w:val="0"/>
              <w:marTop w:val="0"/>
              <w:marBottom w:val="0"/>
              <w:divBdr>
                <w:top w:val="none" w:sz="0" w:space="0" w:color="auto"/>
                <w:left w:val="none" w:sz="0" w:space="0" w:color="auto"/>
                <w:bottom w:val="none" w:sz="0" w:space="0" w:color="auto"/>
                <w:right w:val="none" w:sz="0" w:space="0" w:color="auto"/>
              </w:divBdr>
            </w:div>
            <w:div w:id="1949041113">
              <w:marLeft w:val="0"/>
              <w:marRight w:val="0"/>
              <w:marTop w:val="0"/>
              <w:marBottom w:val="0"/>
              <w:divBdr>
                <w:top w:val="none" w:sz="0" w:space="0" w:color="auto"/>
                <w:left w:val="none" w:sz="0" w:space="0" w:color="auto"/>
                <w:bottom w:val="none" w:sz="0" w:space="0" w:color="auto"/>
                <w:right w:val="none" w:sz="0" w:space="0" w:color="auto"/>
              </w:divBdr>
            </w:div>
            <w:div w:id="1657874592">
              <w:marLeft w:val="0"/>
              <w:marRight w:val="0"/>
              <w:marTop w:val="0"/>
              <w:marBottom w:val="0"/>
              <w:divBdr>
                <w:top w:val="none" w:sz="0" w:space="0" w:color="auto"/>
                <w:left w:val="none" w:sz="0" w:space="0" w:color="auto"/>
                <w:bottom w:val="none" w:sz="0" w:space="0" w:color="auto"/>
                <w:right w:val="none" w:sz="0" w:space="0" w:color="auto"/>
              </w:divBdr>
            </w:div>
            <w:div w:id="596136663">
              <w:marLeft w:val="0"/>
              <w:marRight w:val="0"/>
              <w:marTop w:val="0"/>
              <w:marBottom w:val="0"/>
              <w:divBdr>
                <w:top w:val="none" w:sz="0" w:space="0" w:color="auto"/>
                <w:left w:val="none" w:sz="0" w:space="0" w:color="auto"/>
                <w:bottom w:val="none" w:sz="0" w:space="0" w:color="auto"/>
                <w:right w:val="none" w:sz="0" w:space="0" w:color="auto"/>
              </w:divBdr>
            </w:div>
            <w:div w:id="412901540">
              <w:marLeft w:val="0"/>
              <w:marRight w:val="0"/>
              <w:marTop w:val="0"/>
              <w:marBottom w:val="0"/>
              <w:divBdr>
                <w:top w:val="none" w:sz="0" w:space="0" w:color="auto"/>
                <w:left w:val="none" w:sz="0" w:space="0" w:color="auto"/>
                <w:bottom w:val="none" w:sz="0" w:space="0" w:color="auto"/>
                <w:right w:val="none" w:sz="0" w:space="0" w:color="auto"/>
              </w:divBdr>
            </w:div>
            <w:div w:id="422725584">
              <w:marLeft w:val="0"/>
              <w:marRight w:val="0"/>
              <w:marTop w:val="0"/>
              <w:marBottom w:val="0"/>
              <w:divBdr>
                <w:top w:val="none" w:sz="0" w:space="0" w:color="auto"/>
                <w:left w:val="none" w:sz="0" w:space="0" w:color="auto"/>
                <w:bottom w:val="none" w:sz="0" w:space="0" w:color="auto"/>
                <w:right w:val="none" w:sz="0" w:space="0" w:color="auto"/>
              </w:divBdr>
            </w:div>
            <w:div w:id="307634324">
              <w:marLeft w:val="0"/>
              <w:marRight w:val="0"/>
              <w:marTop w:val="0"/>
              <w:marBottom w:val="0"/>
              <w:divBdr>
                <w:top w:val="none" w:sz="0" w:space="0" w:color="auto"/>
                <w:left w:val="none" w:sz="0" w:space="0" w:color="auto"/>
                <w:bottom w:val="none" w:sz="0" w:space="0" w:color="auto"/>
                <w:right w:val="none" w:sz="0" w:space="0" w:color="auto"/>
              </w:divBdr>
            </w:div>
            <w:div w:id="1331256770">
              <w:marLeft w:val="0"/>
              <w:marRight w:val="0"/>
              <w:marTop w:val="0"/>
              <w:marBottom w:val="0"/>
              <w:divBdr>
                <w:top w:val="none" w:sz="0" w:space="0" w:color="auto"/>
                <w:left w:val="none" w:sz="0" w:space="0" w:color="auto"/>
                <w:bottom w:val="none" w:sz="0" w:space="0" w:color="auto"/>
                <w:right w:val="none" w:sz="0" w:space="0" w:color="auto"/>
              </w:divBdr>
            </w:div>
            <w:div w:id="95906843">
              <w:marLeft w:val="0"/>
              <w:marRight w:val="0"/>
              <w:marTop w:val="0"/>
              <w:marBottom w:val="0"/>
              <w:divBdr>
                <w:top w:val="none" w:sz="0" w:space="0" w:color="auto"/>
                <w:left w:val="none" w:sz="0" w:space="0" w:color="auto"/>
                <w:bottom w:val="none" w:sz="0" w:space="0" w:color="auto"/>
                <w:right w:val="none" w:sz="0" w:space="0" w:color="auto"/>
              </w:divBdr>
            </w:div>
            <w:div w:id="2100903253">
              <w:marLeft w:val="0"/>
              <w:marRight w:val="0"/>
              <w:marTop w:val="0"/>
              <w:marBottom w:val="0"/>
              <w:divBdr>
                <w:top w:val="none" w:sz="0" w:space="0" w:color="auto"/>
                <w:left w:val="none" w:sz="0" w:space="0" w:color="auto"/>
                <w:bottom w:val="none" w:sz="0" w:space="0" w:color="auto"/>
                <w:right w:val="none" w:sz="0" w:space="0" w:color="auto"/>
              </w:divBdr>
            </w:div>
            <w:div w:id="112140743">
              <w:marLeft w:val="0"/>
              <w:marRight w:val="0"/>
              <w:marTop w:val="0"/>
              <w:marBottom w:val="0"/>
              <w:divBdr>
                <w:top w:val="none" w:sz="0" w:space="0" w:color="auto"/>
                <w:left w:val="none" w:sz="0" w:space="0" w:color="auto"/>
                <w:bottom w:val="none" w:sz="0" w:space="0" w:color="auto"/>
                <w:right w:val="none" w:sz="0" w:space="0" w:color="auto"/>
              </w:divBdr>
            </w:div>
            <w:div w:id="16683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708">
      <w:bodyDiv w:val="1"/>
      <w:marLeft w:val="0"/>
      <w:marRight w:val="0"/>
      <w:marTop w:val="0"/>
      <w:marBottom w:val="0"/>
      <w:divBdr>
        <w:top w:val="none" w:sz="0" w:space="0" w:color="auto"/>
        <w:left w:val="none" w:sz="0" w:space="0" w:color="auto"/>
        <w:bottom w:val="none" w:sz="0" w:space="0" w:color="auto"/>
        <w:right w:val="none" w:sz="0" w:space="0" w:color="auto"/>
      </w:divBdr>
      <w:divsChild>
        <w:div w:id="563182256">
          <w:marLeft w:val="0"/>
          <w:marRight w:val="0"/>
          <w:marTop w:val="0"/>
          <w:marBottom w:val="0"/>
          <w:divBdr>
            <w:top w:val="none" w:sz="0" w:space="0" w:color="auto"/>
            <w:left w:val="none" w:sz="0" w:space="0" w:color="auto"/>
            <w:bottom w:val="none" w:sz="0" w:space="0" w:color="auto"/>
            <w:right w:val="none" w:sz="0" w:space="0" w:color="auto"/>
          </w:divBdr>
          <w:divsChild>
            <w:div w:id="435298230">
              <w:marLeft w:val="0"/>
              <w:marRight w:val="0"/>
              <w:marTop w:val="0"/>
              <w:marBottom w:val="0"/>
              <w:divBdr>
                <w:top w:val="none" w:sz="0" w:space="0" w:color="auto"/>
                <w:left w:val="none" w:sz="0" w:space="0" w:color="auto"/>
                <w:bottom w:val="none" w:sz="0" w:space="0" w:color="auto"/>
                <w:right w:val="none" w:sz="0" w:space="0" w:color="auto"/>
              </w:divBdr>
            </w:div>
            <w:div w:id="436944250">
              <w:marLeft w:val="0"/>
              <w:marRight w:val="0"/>
              <w:marTop w:val="0"/>
              <w:marBottom w:val="0"/>
              <w:divBdr>
                <w:top w:val="none" w:sz="0" w:space="0" w:color="auto"/>
                <w:left w:val="none" w:sz="0" w:space="0" w:color="auto"/>
                <w:bottom w:val="none" w:sz="0" w:space="0" w:color="auto"/>
                <w:right w:val="none" w:sz="0" w:space="0" w:color="auto"/>
              </w:divBdr>
            </w:div>
            <w:div w:id="2144880742">
              <w:marLeft w:val="0"/>
              <w:marRight w:val="0"/>
              <w:marTop w:val="0"/>
              <w:marBottom w:val="0"/>
              <w:divBdr>
                <w:top w:val="none" w:sz="0" w:space="0" w:color="auto"/>
                <w:left w:val="none" w:sz="0" w:space="0" w:color="auto"/>
                <w:bottom w:val="none" w:sz="0" w:space="0" w:color="auto"/>
                <w:right w:val="none" w:sz="0" w:space="0" w:color="auto"/>
              </w:divBdr>
            </w:div>
            <w:div w:id="4641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 w:id="1975482090">
      <w:bodyDiv w:val="1"/>
      <w:marLeft w:val="0"/>
      <w:marRight w:val="0"/>
      <w:marTop w:val="0"/>
      <w:marBottom w:val="0"/>
      <w:divBdr>
        <w:top w:val="none" w:sz="0" w:space="0" w:color="auto"/>
        <w:left w:val="none" w:sz="0" w:space="0" w:color="auto"/>
        <w:bottom w:val="none" w:sz="0" w:space="0" w:color="auto"/>
        <w:right w:val="none" w:sz="0" w:space="0" w:color="auto"/>
      </w:divBdr>
      <w:divsChild>
        <w:div w:id="2018997703">
          <w:marLeft w:val="0"/>
          <w:marRight w:val="0"/>
          <w:marTop w:val="0"/>
          <w:marBottom w:val="0"/>
          <w:divBdr>
            <w:top w:val="none" w:sz="0" w:space="0" w:color="auto"/>
            <w:left w:val="none" w:sz="0" w:space="0" w:color="auto"/>
            <w:bottom w:val="none" w:sz="0" w:space="0" w:color="auto"/>
            <w:right w:val="none" w:sz="0" w:space="0" w:color="auto"/>
          </w:divBdr>
          <w:divsChild>
            <w:div w:id="692805844">
              <w:marLeft w:val="0"/>
              <w:marRight w:val="0"/>
              <w:marTop w:val="0"/>
              <w:marBottom w:val="0"/>
              <w:divBdr>
                <w:top w:val="none" w:sz="0" w:space="0" w:color="auto"/>
                <w:left w:val="none" w:sz="0" w:space="0" w:color="auto"/>
                <w:bottom w:val="none" w:sz="0" w:space="0" w:color="auto"/>
                <w:right w:val="none" w:sz="0" w:space="0" w:color="auto"/>
              </w:divBdr>
            </w:div>
            <w:div w:id="948392326">
              <w:marLeft w:val="0"/>
              <w:marRight w:val="0"/>
              <w:marTop w:val="0"/>
              <w:marBottom w:val="0"/>
              <w:divBdr>
                <w:top w:val="none" w:sz="0" w:space="0" w:color="auto"/>
                <w:left w:val="none" w:sz="0" w:space="0" w:color="auto"/>
                <w:bottom w:val="none" w:sz="0" w:space="0" w:color="auto"/>
                <w:right w:val="none" w:sz="0" w:space="0" w:color="auto"/>
              </w:divBdr>
            </w:div>
            <w:div w:id="443304023">
              <w:marLeft w:val="0"/>
              <w:marRight w:val="0"/>
              <w:marTop w:val="0"/>
              <w:marBottom w:val="0"/>
              <w:divBdr>
                <w:top w:val="none" w:sz="0" w:space="0" w:color="auto"/>
                <w:left w:val="none" w:sz="0" w:space="0" w:color="auto"/>
                <w:bottom w:val="none" w:sz="0" w:space="0" w:color="auto"/>
                <w:right w:val="none" w:sz="0" w:space="0" w:color="auto"/>
              </w:divBdr>
            </w:div>
            <w:div w:id="1050378173">
              <w:marLeft w:val="0"/>
              <w:marRight w:val="0"/>
              <w:marTop w:val="0"/>
              <w:marBottom w:val="0"/>
              <w:divBdr>
                <w:top w:val="none" w:sz="0" w:space="0" w:color="auto"/>
                <w:left w:val="none" w:sz="0" w:space="0" w:color="auto"/>
                <w:bottom w:val="none" w:sz="0" w:space="0" w:color="auto"/>
                <w:right w:val="none" w:sz="0" w:space="0" w:color="auto"/>
              </w:divBdr>
            </w:div>
            <w:div w:id="686567162">
              <w:marLeft w:val="0"/>
              <w:marRight w:val="0"/>
              <w:marTop w:val="0"/>
              <w:marBottom w:val="0"/>
              <w:divBdr>
                <w:top w:val="none" w:sz="0" w:space="0" w:color="auto"/>
                <w:left w:val="none" w:sz="0" w:space="0" w:color="auto"/>
                <w:bottom w:val="none" w:sz="0" w:space="0" w:color="auto"/>
                <w:right w:val="none" w:sz="0" w:space="0" w:color="auto"/>
              </w:divBdr>
            </w:div>
            <w:div w:id="1087380267">
              <w:marLeft w:val="0"/>
              <w:marRight w:val="0"/>
              <w:marTop w:val="0"/>
              <w:marBottom w:val="0"/>
              <w:divBdr>
                <w:top w:val="none" w:sz="0" w:space="0" w:color="auto"/>
                <w:left w:val="none" w:sz="0" w:space="0" w:color="auto"/>
                <w:bottom w:val="none" w:sz="0" w:space="0" w:color="auto"/>
                <w:right w:val="none" w:sz="0" w:space="0" w:color="auto"/>
              </w:divBdr>
            </w:div>
            <w:div w:id="1336302852">
              <w:marLeft w:val="0"/>
              <w:marRight w:val="0"/>
              <w:marTop w:val="0"/>
              <w:marBottom w:val="0"/>
              <w:divBdr>
                <w:top w:val="none" w:sz="0" w:space="0" w:color="auto"/>
                <w:left w:val="none" w:sz="0" w:space="0" w:color="auto"/>
                <w:bottom w:val="none" w:sz="0" w:space="0" w:color="auto"/>
                <w:right w:val="none" w:sz="0" w:space="0" w:color="auto"/>
              </w:divBdr>
            </w:div>
            <w:div w:id="2106922335">
              <w:marLeft w:val="0"/>
              <w:marRight w:val="0"/>
              <w:marTop w:val="0"/>
              <w:marBottom w:val="0"/>
              <w:divBdr>
                <w:top w:val="none" w:sz="0" w:space="0" w:color="auto"/>
                <w:left w:val="none" w:sz="0" w:space="0" w:color="auto"/>
                <w:bottom w:val="none" w:sz="0" w:space="0" w:color="auto"/>
                <w:right w:val="none" w:sz="0" w:space="0" w:color="auto"/>
              </w:divBdr>
            </w:div>
            <w:div w:id="2000039720">
              <w:marLeft w:val="0"/>
              <w:marRight w:val="0"/>
              <w:marTop w:val="0"/>
              <w:marBottom w:val="0"/>
              <w:divBdr>
                <w:top w:val="none" w:sz="0" w:space="0" w:color="auto"/>
                <w:left w:val="none" w:sz="0" w:space="0" w:color="auto"/>
                <w:bottom w:val="none" w:sz="0" w:space="0" w:color="auto"/>
                <w:right w:val="none" w:sz="0" w:space="0" w:color="auto"/>
              </w:divBdr>
            </w:div>
            <w:div w:id="819272760">
              <w:marLeft w:val="0"/>
              <w:marRight w:val="0"/>
              <w:marTop w:val="0"/>
              <w:marBottom w:val="0"/>
              <w:divBdr>
                <w:top w:val="none" w:sz="0" w:space="0" w:color="auto"/>
                <w:left w:val="none" w:sz="0" w:space="0" w:color="auto"/>
                <w:bottom w:val="none" w:sz="0" w:space="0" w:color="auto"/>
                <w:right w:val="none" w:sz="0" w:space="0" w:color="auto"/>
              </w:divBdr>
            </w:div>
            <w:div w:id="747192741">
              <w:marLeft w:val="0"/>
              <w:marRight w:val="0"/>
              <w:marTop w:val="0"/>
              <w:marBottom w:val="0"/>
              <w:divBdr>
                <w:top w:val="none" w:sz="0" w:space="0" w:color="auto"/>
                <w:left w:val="none" w:sz="0" w:space="0" w:color="auto"/>
                <w:bottom w:val="none" w:sz="0" w:space="0" w:color="auto"/>
                <w:right w:val="none" w:sz="0" w:space="0" w:color="auto"/>
              </w:divBdr>
            </w:div>
            <w:div w:id="1787232601">
              <w:marLeft w:val="0"/>
              <w:marRight w:val="0"/>
              <w:marTop w:val="0"/>
              <w:marBottom w:val="0"/>
              <w:divBdr>
                <w:top w:val="none" w:sz="0" w:space="0" w:color="auto"/>
                <w:left w:val="none" w:sz="0" w:space="0" w:color="auto"/>
                <w:bottom w:val="none" w:sz="0" w:space="0" w:color="auto"/>
                <w:right w:val="none" w:sz="0" w:space="0" w:color="auto"/>
              </w:divBdr>
            </w:div>
            <w:div w:id="1079404995">
              <w:marLeft w:val="0"/>
              <w:marRight w:val="0"/>
              <w:marTop w:val="0"/>
              <w:marBottom w:val="0"/>
              <w:divBdr>
                <w:top w:val="none" w:sz="0" w:space="0" w:color="auto"/>
                <w:left w:val="none" w:sz="0" w:space="0" w:color="auto"/>
                <w:bottom w:val="none" w:sz="0" w:space="0" w:color="auto"/>
                <w:right w:val="none" w:sz="0" w:space="0" w:color="auto"/>
              </w:divBdr>
            </w:div>
            <w:div w:id="258027528">
              <w:marLeft w:val="0"/>
              <w:marRight w:val="0"/>
              <w:marTop w:val="0"/>
              <w:marBottom w:val="0"/>
              <w:divBdr>
                <w:top w:val="none" w:sz="0" w:space="0" w:color="auto"/>
                <w:left w:val="none" w:sz="0" w:space="0" w:color="auto"/>
                <w:bottom w:val="none" w:sz="0" w:space="0" w:color="auto"/>
                <w:right w:val="none" w:sz="0" w:space="0" w:color="auto"/>
              </w:divBdr>
            </w:div>
            <w:div w:id="923412404">
              <w:marLeft w:val="0"/>
              <w:marRight w:val="0"/>
              <w:marTop w:val="0"/>
              <w:marBottom w:val="0"/>
              <w:divBdr>
                <w:top w:val="none" w:sz="0" w:space="0" w:color="auto"/>
                <w:left w:val="none" w:sz="0" w:space="0" w:color="auto"/>
                <w:bottom w:val="none" w:sz="0" w:space="0" w:color="auto"/>
                <w:right w:val="none" w:sz="0" w:space="0" w:color="auto"/>
              </w:divBdr>
            </w:div>
            <w:div w:id="1170410914">
              <w:marLeft w:val="0"/>
              <w:marRight w:val="0"/>
              <w:marTop w:val="0"/>
              <w:marBottom w:val="0"/>
              <w:divBdr>
                <w:top w:val="none" w:sz="0" w:space="0" w:color="auto"/>
                <w:left w:val="none" w:sz="0" w:space="0" w:color="auto"/>
                <w:bottom w:val="none" w:sz="0" w:space="0" w:color="auto"/>
                <w:right w:val="none" w:sz="0" w:space="0" w:color="auto"/>
              </w:divBdr>
            </w:div>
            <w:div w:id="125977100">
              <w:marLeft w:val="0"/>
              <w:marRight w:val="0"/>
              <w:marTop w:val="0"/>
              <w:marBottom w:val="0"/>
              <w:divBdr>
                <w:top w:val="none" w:sz="0" w:space="0" w:color="auto"/>
                <w:left w:val="none" w:sz="0" w:space="0" w:color="auto"/>
                <w:bottom w:val="none" w:sz="0" w:space="0" w:color="auto"/>
                <w:right w:val="none" w:sz="0" w:space="0" w:color="auto"/>
              </w:divBdr>
            </w:div>
            <w:div w:id="1525047953">
              <w:marLeft w:val="0"/>
              <w:marRight w:val="0"/>
              <w:marTop w:val="0"/>
              <w:marBottom w:val="0"/>
              <w:divBdr>
                <w:top w:val="none" w:sz="0" w:space="0" w:color="auto"/>
                <w:left w:val="none" w:sz="0" w:space="0" w:color="auto"/>
                <w:bottom w:val="none" w:sz="0" w:space="0" w:color="auto"/>
                <w:right w:val="none" w:sz="0" w:space="0" w:color="auto"/>
              </w:divBdr>
            </w:div>
            <w:div w:id="2115129428">
              <w:marLeft w:val="0"/>
              <w:marRight w:val="0"/>
              <w:marTop w:val="0"/>
              <w:marBottom w:val="0"/>
              <w:divBdr>
                <w:top w:val="none" w:sz="0" w:space="0" w:color="auto"/>
                <w:left w:val="none" w:sz="0" w:space="0" w:color="auto"/>
                <w:bottom w:val="none" w:sz="0" w:space="0" w:color="auto"/>
                <w:right w:val="none" w:sz="0" w:space="0" w:color="auto"/>
              </w:divBdr>
            </w:div>
            <w:div w:id="875040623">
              <w:marLeft w:val="0"/>
              <w:marRight w:val="0"/>
              <w:marTop w:val="0"/>
              <w:marBottom w:val="0"/>
              <w:divBdr>
                <w:top w:val="none" w:sz="0" w:space="0" w:color="auto"/>
                <w:left w:val="none" w:sz="0" w:space="0" w:color="auto"/>
                <w:bottom w:val="none" w:sz="0" w:space="0" w:color="auto"/>
                <w:right w:val="none" w:sz="0" w:space="0" w:color="auto"/>
              </w:divBdr>
            </w:div>
            <w:div w:id="426539770">
              <w:marLeft w:val="0"/>
              <w:marRight w:val="0"/>
              <w:marTop w:val="0"/>
              <w:marBottom w:val="0"/>
              <w:divBdr>
                <w:top w:val="none" w:sz="0" w:space="0" w:color="auto"/>
                <w:left w:val="none" w:sz="0" w:space="0" w:color="auto"/>
                <w:bottom w:val="none" w:sz="0" w:space="0" w:color="auto"/>
                <w:right w:val="none" w:sz="0" w:space="0" w:color="auto"/>
              </w:divBdr>
            </w:div>
            <w:div w:id="1878541012">
              <w:marLeft w:val="0"/>
              <w:marRight w:val="0"/>
              <w:marTop w:val="0"/>
              <w:marBottom w:val="0"/>
              <w:divBdr>
                <w:top w:val="none" w:sz="0" w:space="0" w:color="auto"/>
                <w:left w:val="none" w:sz="0" w:space="0" w:color="auto"/>
                <w:bottom w:val="none" w:sz="0" w:space="0" w:color="auto"/>
                <w:right w:val="none" w:sz="0" w:space="0" w:color="auto"/>
              </w:divBdr>
            </w:div>
            <w:div w:id="1533760406">
              <w:marLeft w:val="0"/>
              <w:marRight w:val="0"/>
              <w:marTop w:val="0"/>
              <w:marBottom w:val="0"/>
              <w:divBdr>
                <w:top w:val="none" w:sz="0" w:space="0" w:color="auto"/>
                <w:left w:val="none" w:sz="0" w:space="0" w:color="auto"/>
                <w:bottom w:val="none" w:sz="0" w:space="0" w:color="auto"/>
                <w:right w:val="none" w:sz="0" w:space="0" w:color="auto"/>
              </w:divBdr>
            </w:div>
            <w:div w:id="821966722">
              <w:marLeft w:val="0"/>
              <w:marRight w:val="0"/>
              <w:marTop w:val="0"/>
              <w:marBottom w:val="0"/>
              <w:divBdr>
                <w:top w:val="none" w:sz="0" w:space="0" w:color="auto"/>
                <w:left w:val="none" w:sz="0" w:space="0" w:color="auto"/>
                <w:bottom w:val="none" w:sz="0" w:space="0" w:color="auto"/>
                <w:right w:val="none" w:sz="0" w:space="0" w:color="auto"/>
              </w:divBdr>
            </w:div>
            <w:div w:id="40830153">
              <w:marLeft w:val="0"/>
              <w:marRight w:val="0"/>
              <w:marTop w:val="0"/>
              <w:marBottom w:val="0"/>
              <w:divBdr>
                <w:top w:val="none" w:sz="0" w:space="0" w:color="auto"/>
                <w:left w:val="none" w:sz="0" w:space="0" w:color="auto"/>
                <w:bottom w:val="none" w:sz="0" w:space="0" w:color="auto"/>
                <w:right w:val="none" w:sz="0" w:space="0" w:color="auto"/>
              </w:divBdr>
            </w:div>
            <w:div w:id="156269513">
              <w:marLeft w:val="0"/>
              <w:marRight w:val="0"/>
              <w:marTop w:val="0"/>
              <w:marBottom w:val="0"/>
              <w:divBdr>
                <w:top w:val="none" w:sz="0" w:space="0" w:color="auto"/>
                <w:left w:val="none" w:sz="0" w:space="0" w:color="auto"/>
                <w:bottom w:val="none" w:sz="0" w:space="0" w:color="auto"/>
                <w:right w:val="none" w:sz="0" w:space="0" w:color="auto"/>
              </w:divBdr>
            </w:div>
            <w:div w:id="219364118">
              <w:marLeft w:val="0"/>
              <w:marRight w:val="0"/>
              <w:marTop w:val="0"/>
              <w:marBottom w:val="0"/>
              <w:divBdr>
                <w:top w:val="none" w:sz="0" w:space="0" w:color="auto"/>
                <w:left w:val="none" w:sz="0" w:space="0" w:color="auto"/>
                <w:bottom w:val="none" w:sz="0" w:space="0" w:color="auto"/>
                <w:right w:val="none" w:sz="0" w:space="0" w:color="auto"/>
              </w:divBdr>
            </w:div>
            <w:div w:id="13995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802">
      <w:bodyDiv w:val="1"/>
      <w:marLeft w:val="0"/>
      <w:marRight w:val="0"/>
      <w:marTop w:val="0"/>
      <w:marBottom w:val="0"/>
      <w:divBdr>
        <w:top w:val="none" w:sz="0" w:space="0" w:color="auto"/>
        <w:left w:val="none" w:sz="0" w:space="0" w:color="auto"/>
        <w:bottom w:val="none" w:sz="0" w:space="0" w:color="auto"/>
        <w:right w:val="none" w:sz="0" w:space="0" w:color="auto"/>
      </w:divBdr>
      <w:divsChild>
        <w:div w:id="1614632639">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 w:id="1696887528">
              <w:marLeft w:val="0"/>
              <w:marRight w:val="0"/>
              <w:marTop w:val="0"/>
              <w:marBottom w:val="0"/>
              <w:divBdr>
                <w:top w:val="none" w:sz="0" w:space="0" w:color="auto"/>
                <w:left w:val="none" w:sz="0" w:space="0" w:color="auto"/>
                <w:bottom w:val="none" w:sz="0" w:space="0" w:color="auto"/>
                <w:right w:val="none" w:sz="0" w:space="0" w:color="auto"/>
              </w:divBdr>
            </w:div>
            <w:div w:id="1509294187">
              <w:marLeft w:val="0"/>
              <w:marRight w:val="0"/>
              <w:marTop w:val="0"/>
              <w:marBottom w:val="0"/>
              <w:divBdr>
                <w:top w:val="none" w:sz="0" w:space="0" w:color="auto"/>
                <w:left w:val="none" w:sz="0" w:space="0" w:color="auto"/>
                <w:bottom w:val="none" w:sz="0" w:space="0" w:color="auto"/>
                <w:right w:val="none" w:sz="0" w:space="0" w:color="auto"/>
              </w:divBdr>
            </w:div>
            <w:div w:id="5266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1472">
      <w:bodyDiv w:val="1"/>
      <w:marLeft w:val="0"/>
      <w:marRight w:val="0"/>
      <w:marTop w:val="0"/>
      <w:marBottom w:val="0"/>
      <w:divBdr>
        <w:top w:val="none" w:sz="0" w:space="0" w:color="auto"/>
        <w:left w:val="none" w:sz="0" w:space="0" w:color="auto"/>
        <w:bottom w:val="none" w:sz="0" w:space="0" w:color="auto"/>
        <w:right w:val="none" w:sz="0" w:space="0" w:color="auto"/>
      </w:divBdr>
      <w:divsChild>
        <w:div w:id="1626694509">
          <w:marLeft w:val="0"/>
          <w:marRight w:val="0"/>
          <w:marTop w:val="0"/>
          <w:marBottom w:val="0"/>
          <w:divBdr>
            <w:top w:val="none" w:sz="0" w:space="0" w:color="auto"/>
            <w:left w:val="none" w:sz="0" w:space="0" w:color="auto"/>
            <w:bottom w:val="none" w:sz="0" w:space="0" w:color="auto"/>
            <w:right w:val="none" w:sz="0" w:space="0" w:color="auto"/>
          </w:divBdr>
          <w:divsChild>
            <w:div w:id="341393213">
              <w:marLeft w:val="0"/>
              <w:marRight w:val="0"/>
              <w:marTop w:val="0"/>
              <w:marBottom w:val="0"/>
              <w:divBdr>
                <w:top w:val="none" w:sz="0" w:space="0" w:color="auto"/>
                <w:left w:val="none" w:sz="0" w:space="0" w:color="auto"/>
                <w:bottom w:val="none" w:sz="0" w:space="0" w:color="auto"/>
                <w:right w:val="none" w:sz="0" w:space="0" w:color="auto"/>
              </w:divBdr>
            </w:div>
            <w:div w:id="810170054">
              <w:marLeft w:val="0"/>
              <w:marRight w:val="0"/>
              <w:marTop w:val="0"/>
              <w:marBottom w:val="0"/>
              <w:divBdr>
                <w:top w:val="none" w:sz="0" w:space="0" w:color="auto"/>
                <w:left w:val="none" w:sz="0" w:space="0" w:color="auto"/>
                <w:bottom w:val="none" w:sz="0" w:space="0" w:color="auto"/>
                <w:right w:val="none" w:sz="0" w:space="0" w:color="auto"/>
              </w:divBdr>
            </w:div>
            <w:div w:id="17347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microsoft.com/en-us/powerapps/developer/component-framework/get-powerapps-cli"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admin.powerplatform.microsoft.com/"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4.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make.powerapps.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4.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5.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ake.powerapps.com/" TargetMode="External"/><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
      <w:docPartPr>
        <w:name w:val="B34A5317CE034FE2BFD9D1DE8FC992EB"/>
        <w:category>
          <w:name w:val="General"/>
          <w:gallery w:val="placeholder"/>
        </w:category>
        <w:types>
          <w:type w:val="bbPlcHdr"/>
        </w:types>
        <w:behaviors>
          <w:behavior w:val="content"/>
        </w:behaviors>
        <w:guid w:val="{DBD69F64-9FAF-46F7-8E3C-7359BB562457}"/>
      </w:docPartPr>
      <w:docPartBody>
        <w:p w:rsidR="009A1668" w:rsidRDefault="009A1668">
          <w:pPr>
            <w:pStyle w:val="B34A5317CE034FE2BFD9D1DE8FC992EB"/>
          </w:pPr>
          <w:r w:rsidRPr="0044219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34BD0"/>
    <w:rsid w:val="00056233"/>
    <w:rsid w:val="00056BD1"/>
    <w:rsid w:val="00081346"/>
    <w:rsid w:val="0008653C"/>
    <w:rsid w:val="000C4747"/>
    <w:rsid w:val="000D480D"/>
    <w:rsid w:val="00107571"/>
    <w:rsid w:val="001141D0"/>
    <w:rsid w:val="00135115"/>
    <w:rsid w:val="00161553"/>
    <w:rsid w:val="00173168"/>
    <w:rsid w:val="00182FBB"/>
    <w:rsid w:val="001F3718"/>
    <w:rsid w:val="00200AA0"/>
    <w:rsid w:val="002542AA"/>
    <w:rsid w:val="0028265A"/>
    <w:rsid w:val="00291E5C"/>
    <w:rsid w:val="002B4F3A"/>
    <w:rsid w:val="002B6305"/>
    <w:rsid w:val="002B6BEA"/>
    <w:rsid w:val="002C7FD1"/>
    <w:rsid w:val="002D47B6"/>
    <w:rsid w:val="003161A1"/>
    <w:rsid w:val="00360336"/>
    <w:rsid w:val="00373CDE"/>
    <w:rsid w:val="00376B2B"/>
    <w:rsid w:val="003D3CCB"/>
    <w:rsid w:val="003E2D56"/>
    <w:rsid w:val="003F7455"/>
    <w:rsid w:val="00480CE5"/>
    <w:rsid w:val="0051091C"/>
    <w:rsid w:val="00521244"/>
    <w:rsid w:val="005468F3"/>
    <w:rsid w:val="00566199"/>
    <w:rsid w:val="00581C3F"/>
    <w:rsid w:val="00591FF9"/>
    <w:rsid w:val="00607E06"/>
    <w:rsid w:val="006931D3"/>
    <w:rsid w:val="00693820"/>
    <w:rsid w:val="006C5817"/>
    <w:rsid w:val="006E3EF3"/>
    <w:rsid w:val="00704A5D"/>
    <w:rsid w:val="00726B30"/>
    <w:rsid w:val="00770B9E"/>
    <w:rsid w:val="007969EC"/>
    <w:rsid w:val="007E3109"/>
    <w:rsid w:val="0080064C"/>
    <w:rsid w:val="00806C0D"/>
    <w:rsid w:val="008135F6"/>
    <w:rsid w:val="00815488"/>
    <w:rsid w:val="00835DDD"/>
    <w:rsid w:val="00842F63"/>
    <w:rsid w:val="0088332D"/>
    <w:rsid w:val="00893143"/>
    <w:rsid w:val="008B2E76"/>
    <w:rsid w:val="008C5A32"/>
    <w:rsid w:val="008D316F"/>
    <w:rsid w:val="008D6FEE"/>
    <w:rsid w:val="00903114"/>
    <w:rsid w:val="009208D2"/>
    <w:rsid w:val="00937719"/>
    <w:rsid w:val="00957FFD"/>
    <w:rsid w:val="009643EF"/>
    <w:rsid w:val="009748BC"/>
    <w:rsid w:val="009777AC"/>
    <w:rsid w:val="009A1668"/>
    <w:rsid w:val="009A3857"/>
    <w:rsid w:val="009E2DAA"/>
    <w:rsid w:val="009F12EE"/>
    <w:rsid w:val="00A07D60"/>
    <w:rsid w:val="00A22C4C"/>
    <w:rsid w:val="00A4509F"/>
    <w:rsid w:val="00A641C9"/>
    <w:rsid w:val="00AE30F8"/>
    <w:rsid w:val="00AF6B22"/>
    <w:rsid w:val="00B00846"/>
    <w:rsid w:val="00B24611"/>
    <w:rsid w:val="00B332F9"/>
    <w:rsid w:val="00B81F4D"/>
    <w:rsid w:val="00BB5804"/>
    <w:rsid w:val="00C668C2"/>
    <w:rsid w:val="00C97B7E"/>
    <w:rsid w:val="00CC2CC2"/>
    <w:rsid w:val="00CD1F62"/>
    <w:rsid w:val="00D376D8"/>
    <w:rsid w:val="00D54A5F"/>
    <w:rsid w:val="00D7076B"/>
    <w:rsid w:val="00D7145E"/>
    <w:rsid w:val="00DF0303"/>
    <w:rsid w:val="00E00CAB"/>
    <w:rsid w:val="00E038D4"/>
    <w:rsid w:val="00E13358"/>
    <w:rsid w:val="00E227F6"/>
    <w:rsid w:val="00E30520"/>
    <w:rsid w:val="00E35752"/>
    <w:rsid w:val="00E76F0C"/>
    <w:rsid w:val="00F20967"/>
    <w:rsid w:val="00F259A6"/>
    <w:rsid w:val="00F7605A"/>
    <w:rsid w:val="00F767AE"/>
    <w:rsid w:val="00F91379"/>
    <w:rsid w:val="00FA248D"/>
    <w:rsid w:val="00FA4A0E"/>
    <w:rsid w:val="00FB0494"/>
    <w:rsid w:val="00FE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C7F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file>

<file path=customXml/item4.xml><?xml version="1.0" encoding="utf-8"?>
<ct:contentTypeSchema xmlns:ct="http://schemas.microsoft.com/office/2006/metadata/contentType" xmlns:ma="http://schemas.microsoft.com/office/2006/metadata/properties/metaAttributes" ct:_="" ma:_="" ma:contentTypeName="Document" ma:contentTypeID="0x010100EED8316EDAFE11409080953DF91CCBAC" ma:contentTypeVersion="0" ma:contentTypeDescription="Create a new document." ma:contentTypeScope="" ma:versionID="fc95023738aaaac5f95785e06aa5cae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2.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3.xml><?xml version="1.0" encoding="utf-8"?>
<ds:datastoreItem xmlns:ds="http://schemas.openxmlformats.org/officeDocument/2006/customXml" ds:itemID="{08593B48-0041-4724-8714-3762F5C35AC7}">
  <ds:schemaRefs>
    <ds:schemaRef ds:uri="http://www.w3.org/2001/XMLSchema"/>
  </ds:schemaRefs>
</ds:datastoreItem>
</file>

<file path=customXml/itemProps4.xml><?xml version="1.0" encoding="utf-8"?>
<ds:datastoreItem xmlns:ds="http://schemas.openxmlformats.org/officeDocument/2006/customXml" ds:itemID="{6889CDC2-6C3B-44F9-820B-484FCAEFC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1EA8BFB-76B1-4ED8-9D40-F3ED8A41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1836</TotalTime>
  <Pages>27</Pages>
  <Words>2558</Words>
  <Characters>14582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PowerApps Component Framework</vt:lpstr>
    </vt:vector>
  </TitlesOfParts>
  <Company>Microsoft</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PowerApps Component Framework</dc:title>
  <dc:subject>Hands-on Lab</dc:subject>
  <dc:creator/>
  <cp:keywords>SMSGR; training; Build ID: nnnnn; Course ID: nnnnn; Level: nnn;</cp:keywords>
  <dc:description/>
  <cp:lastModifiedBy>David Yack</cp:lastModifiedBy>
  <cp:revision>30</cp:revision>
  <cp:lastPrinted>2014-10-13T19:47:00Z</cp:lastPrinted>
  <dcterms:created xsi:type="dcterms:W3CDTF">2019-10-11T21:01:00Z</dcterms:created>
  <dcterms:modified xsi:type="dcterms:W3CDTF">2019-10-18T23:28:00Z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0x010100EED8316EDAFE11409080953DF91CCBAC</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ies>
</file>